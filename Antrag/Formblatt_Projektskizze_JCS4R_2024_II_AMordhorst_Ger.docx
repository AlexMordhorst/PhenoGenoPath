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426D7" w14:textId="77777777" w:rsidR="006F1C94" w:rsidRPr="00402B04" w:rsidRDefault="006F1C94" w:rsidP="006F1C94">
      <w:pPr>
        <w:pStyle w:val="ListParagraph"/>
        <w:keepNext/>
        <w:numPr>
          <w:ilvl w:val="0"/>
          <w:numId w:val="11"/>
        </w:numPr>
        <w:autoSpaceDE w:val="0"/>
        <w:autoSpaceDN w:val="0"/>
        <w:adjustRightInd w:val="0"/>
        <w:spacing w:before="360" w:after="120" w:line="276" w:lineRule="auto"/>
        <w:ind w:left="426" w:hanging="284"/>
        <w:contextualSpacing w:val="0"/>
        <w:jc w:val="both"/>
        <w:rPr>
          <w:rFonts w:asciiTheme="minorHAnsi" w:hAnsiTheme="minorHAnsi" w:cs="Arial"/>
          <w:b/>
          <w:bCs/>
          <w:color w:val="003754"/>
          <w:sz w:val="24"/>
          <w:szCs w:val="24"/>
        </w:rPr>
      </w:pPr>
      <w:r>
        <w:rPr>
          <w:rFonts w:asciiTheme="minorHAnsi" w:hAnsiTheme="minorHAnsi" w:cs="Arial"/>
          <w:b/>
          <w:bCs/>
          <w:color w:val="003754"/>
          <w:sz w:val="24"/>
          <w:szCs w:val="24"/>
        </w:rPr>
        <w:t>Her</w:t>
      </w:r>
      <w:r w:rsidRPr="002D2345">
        <w:rPr>
          <w:rFonts w:asciiTheme="minorHAnsi" w:hAnsiTheme="minorHAnsi" w:cs="Arial"/>
          <w:b/>
          <w:bCs/>
          <w:color w:val="003754"/>
          <w:sz w:val="24"/>
          <w:szCs w:val="24"/>
        </w:rPr>
        <w:t xml:space="preserve">leitung </w:t>
      </w:r>
      <w:r>
        <w:rPr>
          <w:rFonts w:asciiTheme="minorHAnsi" w:hAnsiTheme="minorHAnsi" w:cs="Arial"/>
          <w:b/>
          <w:bCs/>
          <w:color w:val="003754"/>
          <w:sz w:val="24"/>
          <w:szCs w:val="24"/>
        </w:rPr>
        <w:t>der Forschungsfrage,</w:t>
      </w:r>
      <w:r w:rsidRPr="002D2345">
        <w:rPr>
          <w:rFonts w:asciiTheme="minorHAnsi" w:hAnsiTheme="minorHAnsi" w:cs="Arial"/>
          <w:b/>
          <w:bCs/>
          <w:color w:val="003754"/>
          <w:sz w:val="24"/>
          <w:szCs w:val="24"/>
        </w:rPr>
        <w:t xml:space="preserve"> Originalität</w:t>
      </w:r>
      <w:r>
        <w:rPr>
          <w:rFonts w:asciiTheme="minorHAnsi" w:hAnsiTheme="minorHAnsi" w:cs="Arial"/>
          <w:b/>
          <w:bCs/>
          <w:color w:val="003754"/>
          <w:sz w:val="24"/>
          <w:szCs w:val="24"/>
        </w:rPr>
        <w:t xml:space="preserve"> und des </w:t>
      </w:r>
      <w:r w:rsidRPr="009634ED">
        <w:rPr>
          <w:rFonts w:asciiTheme="minorHAnsi" w:hAnsiTheme="minorHAnsi" w:cs="Arial"/>
          <w:b/>
          <w:bCs/>
          <w:color w:val="003754"/>
          <w:sz w:val="24"/>
          <w:szCs w:val="24"/>
        </w:rPr>
        <w:t>ungedeckte</w:t>
      </w:r>
      <w:r>
        <w:rPr>
          <w:rFonts w:asciiTheme="minorHAnsi" w:hAnsiTheme="minorHAnsi" w:cs="Arial"/>
          <w:b/>
          <w:bCs/>
          <w:color w:val="003754"/>
          <w:sz w:val="24"/>
          <w:szCs w:val="24"/>
        </w:rPr>
        <w:t>n wissenschaftlichen oder medizinischen</w:t>
      </w:r>
      <w:r w:rsidRPr="009634ED">
        <w:rPr>
          <w:rFonts w:asciiTheme="minorHAnsi" w:hAnsiTheme="minorHAnsi" w:cs="Arial"/>
          <w:b/>
          <w:bCs/>
          <w:color w:val="003754"/>
          <w:sz w:val="24"/>
          <w:szCs w:val="24"/>
        </w:rPr>
        <w:t xml:space="preserve"> Bedarf</w:t>
      </w:r>
      <w:r>
        <w:rPr>
          <w:rFonts w:asciiTheme="minorHAnsi" w:hAnsiTheme="minorHAnsi" w:cs="Arial"/>
          <w:b/>
          <w:bCs/>
          <w:color w:val="003754"/>
          <w:sz w:val="24"/>
          <w:szCs w:val="24"/>
        </w:rPr>
        <w:t>s</w:t>
      </w:r>
    </w:p>
    <w:p w14:paraId="09230C02" w14:textId="7FC51BDC" w:rsidR="006F1C94" w:rsidRDefault="006F1C94" w:rsidP="006F1C94">
      <w:pPr>
        <w:autoSpaceDE w:val="0"/>
        <w:autoSpaceDN w:val="0"/>
        <w:adjustRightInd w:val="0"/>
        <w:spacing w:line="276" w:lineRule="auto"/>
        <w:rPr>
          <w:rFonts w:asciiTheme="minorHAnsi" w:hAnsiTheme="minorHAnsi" w:cs="Arial"/>
          <w:bCs/>
          <w:sz w:val="21"/>
          <w:szCs w:val="21"/>
          <w:lang w:val="de-DE"/>
        </w:rPr>
      </w:pPr>
      <w:r w:rsidRPr="00A03B81">
        <w:rPr>
          <w:rFonts w:asciiTheme="minorHAnsi" w:hAnsiTheme="minorHAnsi" w:cs="Arial"/>
          <w:bCs/>
          <w:sz w:val="21"/>
          <w:szCs w:val="21"/>
          <w:lang w:val="de-DE"/>
        </w:rPr>
        <w:t>Fassen Sie in diesem Abschn</w:t>
      </w:r>
      <w:r w:rsidRPr="006278A5">
        <w:rPr>
          <w:rFonts w:asciiTheme="minorHAnsi" w:hAnsiTheme="minorHAnsi" w:cstheme="minorHAnsi"/>
          <w:bCs/>
          <w:sz w:val="21"/>
          <w:szCs w:val="21"/>
          <w:lang w:val="de-DE"/>
        </w:rPr>
        <w:t>itt</w:t>
      </w:r>
      <w:r w:rsidRPr="00A03B81">
        <w:rPr>
          <w:rFonts w:asciiTheme="minorHAnsi" w:hAnsiTheme="minorHAnsi" w:cs="Arial"/>
          <w:bCs/>
          <w:sz w:val="21"/>
          <w:szCs w:val="21"/>
          <w:lang w:val="de-DE"/>
        </w:rPr>
        <w:t xml:space="preserve"> zusammen, wie Sie bereits vorhandene Erkenntnisse (z.</w:t>
      </w:r>
      <w:r>
        <w:rPr>
          <w:rFonts w:asciiTheme="minorHAnsi" w:hAnsiTheme="minorHAnsi" w:cs="Arial"/>
          <w:bCs/>
          <w:sz w:val="21"/>
          <w:szCs w:val="21"/>
          <w:lang w:val="de-DE"/>
        </w:rPr>
        <w:t> </w:t>
      </w:r>
      <w:r w:rsidRPr="00A03B81">
        <w:rPr>
          <w:rFonts w:asciiTheme="minorHAnsi" w:hAnsiTheme="minorHAnsi" w:cs="Arial"/>
          <w:bCs/>
          <w:sz w:val="21"/>
          <w:szCs w:val="21"/>
          <w:lang w:val="de-DE"/>
        </w:rPr>
        <w:t>B. Literatur, Daten,</w:t>
      </w:r>
      <w:r>
        <w:rPr>
          <w:rFonts w:asciiTheme="minorHAnsi" w:hAnsiTheme="minorHAnsi" w:cs="Arial"/>
          <w:bCs/>
          <w:sz w:val="21"/>
          <w:szCs w:val="21"/>
          <w:lang w:val="de-DE"/>
        </w:rPr>
        <w:t xml:space="preserve"> Repositorium, </w:t>
      </w:r>
      <w:r w:rsidRPr="00A03B81">
        <w:rPr>
          <w:rFonts w:asciiTheme="minorHAnsi" w:hAnsiTheme="minorHAnsi" w:cs="Arial"/>
          <w:bCs/>
          <w:sz w:val="21"/>
          <w:szCs w:val="21"/>
          <w:lang w:val="de-DE"/>
        </w:rPr>
        <w:t xml:space="preserve">Gutachten, Register etc.) </w:t>
      </w:r>
      <w:r>
        <w:rPr>
          <w:rFonts w:asciiTheme="minorHAnsi" w:hAnsiTheme="minorHAnsi" w:cs="Arial"/>
          <w:bCs/>
          <w:sz w:val="21"/>
          <w:szCs w:val="21"/>
          <w:lang w:val="de-DE"/>
        </w:rPr>
        <w:t>für Ihre</w:t>
      </w:r>
      <w:r w:rsidRPr="00A03B81">
        <w:rPr>
          <w:rFonts w:asciiTheme="minorHAnsi" w:hAnsiTheme="minorHAnsi" w:cs="Arial"/>
          <w:bCs/>
          <w:sz w:val="21"/>
          <w:szCs w:val="21"/>
          <w:lang w:val="de-DE"/>
        </w:rPr>
        <w:t xml:space="preserve"> Forschungsfrage systematisch überprüft haben und wie Sie diese Ergebnisse bei der </w:t>
      </w:r>
      <w:r>
        <w:rPr>
          <w:rFonts w:asciiTheme="minorHAnsi" w:hAnsiTheme="minorHAnsi" w:cs="Arial"/>
          <w:bCs/>
          <w:sz w:val="21"/>
          <w:szCs w:val="21"/>
          <w:lang w:val="de-DE"/>
        </w:rPr>
        <w:t xml:space="preserve">Herleitung und </w:t>
      </w:r>
      <w:r w:rsidRPr="00A03B81">
        <w:rPr>
          <w:rFonts w:asciiTheme="minorHAnsi" w:hAnsiTheme="minorHAnsi" w:cs="Arial"/>
          <w:bCs/>
          <w:sz w:val="21"/>
          <w:szCs w:val="21"/>
          <w:lang w:val="de-DE"/>
        </w:rPr>
        <w:t xml:space="preserve">Gestaltung Ihrer Forschungsfrage </w:t>
      </w:r>
      <w:r>
        <w:rPr>
          <w:rFonts w:asciiTheme="minorHAnsi" w:hAnsiTheme="minorHAnsi" w:cs="Arial"/>
          <w:bCs/>
          <w:sz w:val="21"/>
          <w:szCs w:val="21"/>
          <w:lang w:val="de-DE"/>
        </w:rPr>
        <w:t>oder der Entwicklung der von Ihnen vorgeschlagenen digitalen Lösung</w:t>
      </w:r>
      <w:r w:rsidR="00AA4E86">
        <w:rPr>
          <w:rFonts w:asciiTheme="minorHAnsi" w:hAnsiTheme="minorHAnsi" w:cs="Arial"/>
          <w:bCs/>
          <w:sz w:val="21"/>
          <w:szCs w:val="21"/>
          <w:lang w:val="de-DE"/>
        </w:rPr>
        <w:t xml:space="preserve"> (im Falle einer Bewerbung auf das </w:t>
      </w:r>
      <w:r w:rsidR="00E538CC" w:rsidRPr="00E538CC">
        <w:rPr>
          <w:rFonts w:asciiTheme="minorHAnsi" w:hAnsiTheme="minorHAnsi" w:cs="Arial"/>
          <w:bCs/>
          <w:i/>
          <w:sz w:val="21"/>
          <w:szCs w:val="21"/>
          <w:lang w:val="de-DE"/>
        </w:rPr>
        <w:t xml:space="preserve">Junior Digital </w:t>
      </w:r>
      <w:proofErr w:type="spellStart"/>
      <w:r w:rsidR="00E538CC" w:rsidRPr="00E538CC">
        <w:rPr>
          <w:rFonts w:asciiTheme="minorHAnsi" w:hAnsiTheme="minorHAnsi" w:cs="Arial"/>
          <w:bCs/>
          <w:i/>
          <w:sz w:val="21"/>
          <w:szCs w:val="21"/>
          <w:lang w:val="de-DE"/>
        </w:rPr>
        <w:t>Clinician</w:t>
      </w:r>
      <w:proofErr w:type="spellEnd"/>
      <w:r w:rsidR="00E538CC" w:rsidRPr="00E538CC">
        <w:rPr>
          <w:rFonts w:asciiTheme="minorHAnsi" w:hAnsiTheme="minorHAnsi" w:cs="Arial"/>
          <w:bCs/>
          <w:i/>
          <w:sz w:val="21"/>
          <w:szCs w:val="21"/>
          <w:lang w:val="de-DE"/>
        </w:rPr>
        <w:t xml:space="preserve"> Scientist</w:t>
      </w:r>
      <w:r w:rsidR="0001780A">
        <w:rPr>
          <w:rFonts w:asciiTheme="minorHAnsi" w:hAnsiTheme="minorHAnsi" w:cs="Arial"/>
          <w:bCs/>
          <w:i/>
          <w:sz w:val="21"/>
          <w:szCs w:val="21"/>
          <w:lang w:val="de-DE"/>
        </w:rPr>
        <w:t>4</w:t>
      </w:r>
      <w:r w:rsidR="00E538CC" w:rsidRPr="00E538CC">
        <w:rPr>
          <w:rFonts w:asciiTheme="minorHAnsi" w:hAnsiTheme="minorHAnsi" w:cs="Arial"/>
          <w:bCs/>
          <w:i/>
          <w:sz w:val="21"/>
          <w:szCs w:val="21"/>
          <w:lang w:val="de-DE"/>
        </w:rPr>
        <w:t>Rare</w:t>
      </w:r>
      <w:r w:rsidR="00AA4E86">
        <w:rPr>
          <w:rFonts w:asciiTheme="minorHAnsi" w:hAnsiTheme="minorHAnsi" w:cs="Arial"/>
          <w:bCs/>
          <w:sz w:val="21"/>
          <w:szCs w:val="21"/>
          <w:lang w:val="de-DE"/>
        </w:rPr>
        <w:t>)</w:t>
      </w:r>
      <w:r>
        <w:rPr>
          <w:rFonts w:asciiTheme="minorHAnsi" w:hAnsiTheme="minorHAnsi" w:cs="Arial"/>
          <w:bCs/>
          <w:sz w:val="21"/>
          <w:szCs w:val="21"/>
          <w:lang w:val="de-DE"/>
        </w:rPr>
        <w:t xml:space="preserve"> </w:t>
      </w:r>
      <w:r w:rsidRPr="00A03B81">
        <w:rPr>
          <w:rFonts w:asciiTheme="minorHAnsi" w:hAnsiTheme="minorHAnsi" w:cs="Arial"/>
          <w:bCs/>
          <w:sz w:val="21"/>
          <w:szCs w:val="21"/>
          <w:lang w:val="de-DE"/>
        </w:rPr>
        <w:t>berücksichtigt haben.</w:t>
      </w:r>
    </w:p>
    <w:p w14:paraId="40B15CC8" w14:textId="4817A83C" w:rsidR="00472C6D" w:rsidRPr="006E4899" w:rsidRDefault="00472C6D" w:rsidP="00472C6D">
      <w:pPr>
        <w:autoSpaceDE w:val="0"/>
        <w:autoSpaceDN w:val="0"/>
        <w:adjustRightInd w:val="0"/>
        <w:spacing w:line="276" w:lineRule="auto"/>
        <w:rPr>
          <w:rFonts w:asciiTheme="minorHAnsi" w:hAnsiTheme="minorHAnsi" w:cs="Arial"/>
          <w:bCs/>
          <w:sz w:val="21"/>
          <w:szCs w:val="21"/>
          <w:lang w:val="de-DE"/>
        </w:rPr>
      </w:pPr>
      <w:r w:rsidRPr="00A03B81">
        <w:rPr>
          <w:rFonts w:asciiTheme="minorHAnsi" w:hAnsiTheme="minorHAnsi" w:cs="Arial"/>
          <w:bCs/>
          <w:sz w:val="21"/>
          <w:szCs w:val="21"/>
          <w:lang w:val="de-DE"/>
        </w:rPr>
        <w:t xml:space="preserve">Wenn Ihre Forschungsfrage </w:t>
      </w:r>
      <w:r>
        <w:rPr>
          <w:rFonts w:asciiTheme="minorHAnsi" w:hAnsiTheme="minorHAnsi" w:cs="Arial"/>
          <w:bCs/>
          <w:sz w:val="21"/>
          <w:szCs w:val="21"/>
          <w:lang w:val="de-DE"/>
        </w:rPr>
        <w:t xml:space="preserve">oder die von Ihnen vorgeschlagene digitale Lösung </w:t>
      </w:r>
      <w:r w:rsidRPr="00A03B81">
        <w:rPr>
          <w:rFonts w:asciiTheme="minorHAnsi" w:hAnsiTheme="minorHAnsi" w:cs="Arial"/>
          <w:bCs/>
          <w:sz w:val="21"/>
          <w:szCs w:val="21"/>
          <w:lang w:val="de-DE"/>
        </w:rPr>
        <w:t>auf unveröffentlichten Daten (z.</w:t>
      </w:r>
      <w:r>
        <w:rPr>
          <w:lang w:val="de-DE"/>
        </w:rPr>
        <w:t> </w:t>
      </w:r>
      <w:r w:rsidRPr="00A03B81">
        <w:rPr>
          <w:rFonts w:asciiTheme="minorHAnsi" w:hAnsiTheme="minorHAnsi" w:cs="Arial"/>
          <w:bCs/>
          <w:sz w:val="21"/>
          <w:szCs w:val="21"/>
          <w:lang w:val="de-DE"/>
        </w:rPr>
        <w:t>B. Daten, die im Rahmen ein</w:t>
      </w:r>
      <w:r>
        <w:rPr>
          <w:rFonts w:asciiTheme="minorHAnsi" w:hAnsiTheme="minorHAnsi" w:cs="Arial"/>
          <w:bCs/>
          <w:sz w:val="21"/>
          <w:szCs w:val="21"/>
          <w:lang w:val="de-DE"/>
        </w:rPr>
        <w:t>er Validierungsstudie erhoben wu</w:t>
      </w:r>
      <w:r w:rsidRPr="00A03B81">
        <w:rPr>
          <w:rFonts w:asciiTheme="minorHAnsi" w:hAnsiTheme="minorHAnsi" w:cs="Arial"/>
          <w:bCs/>
          <w:sz w:val="21"/>
          <w:szCs w:val="21"/>
          <w:lang w:val="de-DE"/>
        </w:rPr>
        <w:t xml:space="preserve">rden) oder </w:t>
      </w:r>
      <w:r w:rsidR="00EA0205">
        <w:rPr>
          <w:rFonts w:asciiTheme="minorHAnsi" w:hAnsiTheme="minorHAnsi" w:cs="Arial"/>
          <w:bCs/>
          <w:sz w:val="21"/>
          <w:szCs w:val="21"/>
          <w:lang w:val="de-DE"/>
        </w:rPr>
        <w:t xml:space="preserve">auf Meinungen von </w:t>
      </w:r>
      <w:r w:rsidR="00EA0205" w:rsidRPr="00A03B81">
        <w:rPr>
          <w:rFonts w:asciiTheme="minorHAnsi" w:hAnsiTheme="minorHAnsi" w:cs="Arial"/>
          <w:bCs/>
          <w:sz w:val="21"/>
          <w:szCs w:val="21"/>
          <w:lang w:val="de-DE"/>
        </w:rPr>
        <w:t>Expert</w:t>
      </w:r>
      <w:r w:rsidR="00EA0205">
        <w:rPr>
          <w:rFonts w:asciiTheme="minorHAnsi" w:hAnsiTheme="minorHAnsi" w:cs="Arial"/>
          <w:bCs/>
          <w:sz w:val="21"/>
          <w:szCs w:val="21"/>
          <w:lang w:val="de-DE"/>
        </w:rPr>
        <w:t>innen oder Expert</w:t>
      </w:r>
      <w:r w:rsidR="00EA0205" w:rsidRPr="00A03B81">
        <w:rPr>
          <w:rFonts w:asciiTheme="minorHAnsi" w:hAnsiTheme="minorHAnsi" w:cs="Arial"/>
          <w:bCs/>
          <w:sz w:val="21"/>
          <w:szCs w:val="21"/>
          <w:lang w:val="de-DE"/>
        </w:rPr>
        <w:t>en</w:t>
      </w:r>
      <w:r w:rsidR="00EA0205">
        <w:rPr>
          <w:rFonts w:asciiTheme="minorHAnsi" w:hAnsiTheme="minorHAnsi" w:cs="Arial"/>
          <w:bCs/>
          <w:sz w:val="21"/>
          <w:szCs w:val="21"/>
          <w:lang w:val="de-DE"/>
        </w:rPr>
        <w:t xml:space="preserve"> bzw. </w:t>
      </w:r>
      <w:r w:rsidR="00EA0205" w:rsidRPr="00A610BA">
        <w:rPr>
          <w:rFonts w:asciiTheme="minorHAnsi" w:hAnsiTheme="minorHAnsi" w:cs="Arial"/>
          <w:bCs/>
          <w:sz w:val="21"/>
          <w:szCs w:val="21"/>
          <w:lang w:val="de-DE"/>
        </w:rPr>
        <w:t>Stakeholdern</w:t>
      </w:r>
      <w:r w:rsidR="00EA0205" w:rsidRPr="00A03B81" w:rsidDel="00EA0205">
        <w:rPr>
          <w:rFonts w:asciiTheme="minorHAnsi" w:hAnsiTheme="minorHAnsi" w:cs="Arial"/>
          <w:bCs/>
          <w:sz w:val="21"/>
          <w:szCs w:val="21"/>
          <w:lang w:val="de-DE"/>
        </w:rPr>
        <w:t xml:space="preserve"> </w:t>
      </w:r>
      <w:r>
        <w:rPr>
          <w:rFonts w:asciiTheme="minorHAnsi" w:hAnsiTheme="minorHAnsi" w:cs="Arial"/>
          <w:bCs/>
          <w:sz w:val="21"/>
          <w:szCs w:val="21"/>
          <w:lang w:val="de-DE"/>
        </w:rPr>
        <w:t>basiert, erläutern Sie</w:t>
      </w:r>
      <w:r w:rsidRPr="00A03B81">
        <w:rPr>
          <w:rFonts w:asciiTheme="minorHAnsi" w:hAnsiTheme="minorHAnsi" w:cs="Arial"/>
          <w:bCs/>
          <w:sz w:val="21"/>
          <w:szCs w:val="21"/>
          <w:lang w:val="de-DE"/>
        </w:rPr>
        <w:t xml:space="preserve"> </w:t>
      </w:r>
      <w:r>
        <w:rPr>
          <w:rFonts w:asciiTheme="minorHAnsi" w:hAnsiTheme="minorHAnsi" w:cs="Arial"/>
          <w:bCs/>
          <w:sz w:val="21"/>
          <w:szCs w:val="21"/>
          <w:lang w:val="de-DE"/>
        </w:rPr>
        <w:t xml:space="preserve">bitte, </w:t>
      </w:r>
      <w:r w:rsidRPr="00A03B81">
        <w:rPr>
          <w:rFonts w:asciiTheme="minorHAnsi" w:hAnsiTheme="minorHAnsi" w:cs="Arial"/>
          <w:bCs/>
          <w:sz w:val="21"/>
          <w:szCs w:val="21"/>
          <w:lang w:val="de-DE"/>
        </w:rPr>
        <w:t>wie Sie die verfügbaren Daten/Erkenntnisse zur Entwicklung Ihre</w:t>
      </w:r>
      <w:r>
        <w:rPr>
          <w:rFonts w:asciiTheme="minorHAnsi" w:hAnsiTheme="minorHAnsi" w:cs="Arial"/>
          <w:bCs/>
          <w:sz w:val="21"/>
          <w:szCs w:val="21"/>
          <w:lang w:val="de-DE"/>
        </w:rPr>
        <w:t>s geplanten Projekts genutzt haben.</w:t>
      </w:r>
    </w:p>
    <w:p w14:paraId="0FBD1EF3" w14:textId="77777777" w:rsidR="001A7A52" w:rsidRDefault="001A7A52" w:rsidP="00FB1588">
      <w:pPr>
        <w:autoSpaceDE w:val="0"/>
        <w:autoSpaceDN w:val="0"/>
        <w:adjustRightInd w:val="0"/>
        <w:spacing w:line="276" w:lineRule="auto"/>
        <w:rPr>
          <w:rFonts w:asciiTheme="minorHAnsi" w:hAnsiTheme="minorHAnsi" w:cs="Arial"/>
          <w:bCs/>
          <w:sz w:val="21"/>
          <w:szCs w:val="21"/>
          <w:lang w:val="de-DE"/>
        </w:rPr>
      </w:pPr>
      <w:r w:rsidRPr="00A03B81">
        <w:rPr>
          <w:rFonts w:asciiTheme="minorHAnsi" w:hAnsiTheme="minorHAnsi" w:cs="Arial"/>
          <w:bCs/>
          <w:sz w:val="21"/>
          <w:szCs w:val="21"/>
          <w:lang w:val="de-DE"/>
        </w:rPr>
        <w:t>Identifizieren Sie auf Grundlage der vorhergehenden Punkte die Wissenslücke</w:t>
      </w:r>
      <w:r w:rsidRPr="00857E23">
        <w:rPr>
          <w:lang w:val="de-DE"/>
        </w:rPr>
        <w:t xml:space="preserve"> </w:t>
      </w:r>
      <w:r w:rsidRPr="00857E23">
        <w:rPr>
          <w:rFonts w:asciiTheme="minorHAnsi" w:hAnsiTheme="minorHAnsi" w:cs="Arial"/>
          <w:bCs/>
          <w:sz w:val="21"/>
          <w:szCs w:val="21"/>
          <w:lang w:val="de-DE"/>
        </w:rPr>
        <w:t>und/oder den ungedeckten (medizinischen) Bedarf</w:t>
      </w:r>
      <w:r w:rsidRPr="00A03B81">
        <w:rPr>
          <w:rFonts w:asciiTheme="minorHAnsi" w:hAnsiTheme="minorHAnsi" w:cs="Arial"/>
          <w:bCs/>
          <w:sz w:val="21"/>
          <w:szCs w:val="21"/>
          <w:lang w:val="de-DE"/>
        </w:rPr>
        <w:t xml:space="preserve">, </w:t>
      </w:r>
      <w:r>
        <w:rPr>
          <w:rFonts w:asciiTheme="minorHAnsi" w:hAnsiTheme="minorHAnsi" w:cs="Arial"/>
          <w:bCs/>
          <w:sz w:val="21"/>
          <w:szCs w:val="21"/>
          <w:lang w:val="de-DE"/>
        </w:rPr>
        <w:t xml:space="preserve">auf </w:t>
      </w:r>
      <w:r w:rsidRPr="00A03B81">
        <w:rPr>
          <w:rFonts w:asciiTheme="minorHAnsi" w:hAnsiTheme="minorHAnsi" w:cs="Arial"/>
          <w:bCs/>
          <w:sz w:val="21"/>
          <w:szCs w:val="21"/>
          <w:lang w:val="de-DE"/>
        </w:rPr>
        <w:t>die</w:t>
      </w:r>
      <w:r>
        <w:rPr>
          <w:rFonts w:asciiTheme="minorHAnsi" w:hAnsiTheme="minorHAnsi" w:cs="Arial"/>
          <w:bCs/>
          <w:sz w:val="21"/>
          <w:szCs w:val="21"/>
          <w:lang w:val="de-DE"/>
        </w:rPr>
        <w:t xml:space="preserve"> bzw. den</w:t>
      </w:r>
      <w:r w:rsidRPr="00A03B81">
        <w:rPr>
          <w:rFonts w:asciiTheme="minorHAnsi" w:hAnsiTheme="minorHAnsi" w:cs="Arial"/>
          <w:bCs/>
          <w:sz w:val="21"/>
          <w:szCs w:val="21"/>
          <w:lang w:val="de-DE"/>
        </w:rPr>
        <w:t xml:space="preserve"> </w:t>
      </w:r>
      <w:r>
        <w:rPr>
          <w:rFonts w:asciiTheme="minorHAnsi" w:hAnsiTheme="minorHAnsi" w:cs="Arial"/>
          <w:bCs/>
          <w:sz w:val="21"/>
          <w:szCs w:val="21"/>
          <w:lang w:val="de-DE"/>
        </w:rPr>
        <w:t>Ihre Forschungsfrage abzielt, oder durch welche Aspekte Ihre digitale Lösung gegenüber der bisher etablierten klinischen und/oder wissenschaftlichen Praxis überlegen sein könnte.</w:t>
      </w:r>
    </w:p>
    <w:p w14:paraId="08001A5A" w14:textId="2292F90E" w:rsidR="00AA4E86" w:rsidRDefault="001A7A52" w:rsidP="006F1C94">
      <w:pPr>
        <w:autoSpaceDE w:val="0"/>
        <w:autoSpaceDN w:val="0"/>
        <w:adjustRightInd w:val="0"/>
        <w:spacing w:line="276" w:lineRule="auto"/>
        <w:rPr>
          <w:rFonts w:asciiTheme="minorHAnsi" w:hAnsiTheme="minorHAnsi" w:cs="Arial"/>
          <w:bCs/>
          <w:sz w:val="21"/>
          <w:szCs w:val="21"/>
          <w:lang w:val="de-DE"/>
        </w:rPr>
      </w:pPr>
      <w:r>
        <w:rPr>
          <w:rFonts w:asciiTheme="minorHAnsi" w:hAnsiTheme="minorHAnsi" w:cs="Arial"/>
          <w:bCs/>
          <w:sz w:val="21"/>
          <w:szCs w:val="21"/>
          <w:lang w:val="de-DE"/>
        </w:rPr>
        <w:t>Diskutieren Sie das Risiko von Verzerrung („</w:t>
      </w:r>
      <w:proofErr w:type="spellStart"/>
      <w:r w:rsidRPr="000E5D63">
        <w:rPr>
          <w:rFonts w:asciiTheme="minorHAnsi" w:hAnsiTheme="minorHAnsi" w:cs="Arial"/>
          <w:bCs/>
          <w:i/>
          <w:iCs/>
          <w:sz w:val="21"/>
          <w:szCs w:val="21"/>
          <w:lang w:val="de-DE"/>
        </w:rPr>
        <w:t>risk</w:t>
      </w:r>
      <w:proofErr w:type="spellEnd"/>
      <w:r w:rsidRPr="000E5D63">
        <w:rPr>
          <w:rFonts w:asciiTheme="minorHAnsi" w:hAnsiTheme="minorHAnsi" w:cs="Arial"/>
          <w:bCs/>
          <w:i/>
          <w:iCs/>
          <w:sz w:val="21"/>
          <w:szCs w:val="21"/>
          <w:lang w:val="de-DE"/>
        </w:rPr>
        <w:t xml:space="preserve"> </w:t>
      </w:r>
      <w:proofErr w:type="spellStart"/>
      <w:r w:rsidRPr="000E5D63">
        <w:rPr>
          <w:rFonts w:asciiTheme="minorHAnsi" w:hAnsiTheme="minorHAnsi" w:cs="Arial"/>
          <w:bCs/>
          <w:i/>
          <w:iCs/>
          <w:sz w:val="21"/>
          <w:szCs w:val="21"/>
          <w:lang w:val="de-DE"/>
        </w:rPr>
        <w:t>of</w:t>
      </w:r>
      <w:proofErr w:type="spellEnd"/>
      <w:r w:rsidRPr="000E5D63">
        <w:rPr>
          <w:rFonts w:asciiTheme="minorHAnsi" w:hAnsiTheme="minorHAnsi" w:cs="Arial"/>
          <w:bCs/>
          <w:i/>
          <w:iCs/>
          <w:sz w:val="21"/>
          <w:szCs w:val="21"/>
          <w:lang w:val="de-DE"/>
        </w:rPr>
        <w:t xml:space="preserve"> </w:t>
      </w:r>
      <w:proofErr w:type="spellStart"/>
      <w:r w:rsidRPr="000E5D63">
        <w:rPr>
          <w:rFonts w:asciiTheme="minorHAnsi" w:hAnsiTheme="minorHAnsi" w:cs="Arial"/>
          <w:bCs/>
          <w:i/>
          <w:iCs/>
          <w:sz w:val="21"/>
          <w:szCs w:val="21"/>
          <w:lang w:val="de-DE"/>
        </w:rPr>
        <w:t>bias</w:t>
      </w:r>
      <w:proofErr w:type="spellEnd"/>
      <w:r>
        <w:rPr>
          <w:rFonts w:asciiTheme="minorHAnsi" w:hAnsiTheme="minorHAnsi" w:cs="Arial"/>
          <w:bCs/>
          <w:sz w:val="21"/>
          <w:szCs w:val="21"/>
          <w:lang w:val="de-DE"/>
        </w:rPr>
        <w:t>“)</w:t>
      </w:r>
      <w:r w:rsidRPr="00A03B81">
        <w:rPr>
          <w:rFonts w:asciiTheme="minorHAnsi" w:hAnsiTheme="minorHAnsi" w:cs="Arial"/>
          <w:bCs/>
          <w:sz w:val="21"/>
          <w:szCs w:val="21"/>
          <w:lang w:val="de-DE"/>
        </w:rPr>
        <w:t xml:space="preserve"> in früheren Studien/Erkenntnissen und wie dies Ihr geplantes Projekt beeinflusst. Falls Sie eine Tierstudie planen, </w:t>
      </w:r>
      <w:r>
        <w:rPr>
          <w:rFonts w:asciiTheme="minorHAnsi" w:hAnsiTheme="minorHAnsi" w:cs="Arial"/>
          <w:bCs/>
          <w:sz w:val="21"/>
          <w:szCs w:val="21"/>
          <w:lang w:val="de-DE"/>
        </w:rPr>
        <w:t>erläutern Sie Ihr Forschungsvorhaben hinsichtlich des 3R-Prinzips.</w:t>
      </w:r>
    </w:p>
    <w:p w14:paraId="165F5648" w14:textId="7120244D" w:rsidR="00AA4E86" w:rsidRPr="006C0E25" w:rsidRDefault="0048584D" w:rsidP="00FD04C0">
      <w:pPr>
        <w:keepNext/>
        <w:autoSpaceDE w:val="0"/>
        <w:autoSpaceDN w:val="0"/>
        <w:adjustRightInd w:val="0"/>
        <w:spacing w:line="276" w:lineRule="auto"/>
        <w:rPr>
          <w:rFonts w:asciiTheme="minorHAnsi" w:hAnsiTheme="minorHAnsi" w:cs="Arial"/>
          <w:b/>
          <w:bCs/>
          <w:color w:val="2F5496" w:themeColor="accent5" w:themeShade="BF"/>
          <w:sz w:val="21"/>
          <w:szCs w:val="21"/>
          <w:lang w:val="de-DE"/>
        </w:rPr>
      </w:pPr>
      <w:r w:rsidRPr="0048584D">
        <w:rPr>
          <w:rFonts w:asciiTheme="minorHAnsi" w:hAnsiTheme="minorHAnsi" w:cs="Arial"/>
          <w:b/>
          <w:bCs/>
          <w:color w:val="2F5496" w:themeColor="accent5" w:themeShade="BF"/>
          <w:sz w:val="21"/>
          <w:szCs w:val="21"/>
          <w:lang w:val="de-DE"/>
        </w:rPr>
        <w:t>Beschäftigt sich Ihr Forschungsvorhaben schwerpunktmäßig mit digitalen Aspekten</w:t>
      </w:r>
      <w:r w:rsidR="00996083" w:rsidRPr="006C0E25">
        <w:rPr>
          <w:rFonts w:asciiTheme="minorHAnsi" w:hAnsiTheme="minorHAnsi" w:cs="Arial"/>
          <w:b/>
          <w:bCs/>
          <w:color w:val="2F5496" w:themeColor="accent5" w:themeShade="BF"/>
          <w:sz w:val="21"/>
          <w:szCs w:val="21"/>
          <w:lang w:val="de-DE"/>
        </w:rPr>
        <w:t xml:space="preserve"> oder beinhaltet Ihre Forschungsfrage</w:t>
      </w:r>
      <w:r w:rsidR="00211C5E">
        <w:rPr>
          <w:rFonts w:asciiTheme="minorHAnsi" w:hAnsiTheme="minorHAnsi" w:cs="Arial"/>
          <w:b/>
          <w:bCs/>
          <w:color w:val="2F5496" w:themeColor="accent5" w:themeShade="BF"/>
          <w:sz w:val="21"/>
          <w:szCs w:val="21"/>
          <w:lang w:val="de-DE"/>
        </w:rPr>
        <w:t xml:space="preserve"> relevante</w:t>
      </w:r>
      <w:r w:rsidR="00996083" w:rsidRPr="006C0E25">
        <w:rPr>
          <w:rFonts w:asciiTheme="minorHAnsi" w:hAnsiTheme="minorHAnsi" w:cs="Arial"/>
          <w:b/>
          <w:bCs/>
          <w:color w:val="2F5496" w:themeColor="accent5" w:themeShade="BF"/>
          <w:sz w:val="21"/>
          <w:szCs w:val="21"/>
          <w:lang w:val="de-DE"/>
        </w:rPr>
        <w:t xml:space="preserve"> digitale Aspekte, ist</w:t>
      </w:r>
      <w:r w:rsidR="00716F7A" w:rsidRPr="006C0E25">
        <w:rPr>
          <w:rFonts w:asciiTheme="minorHAnsi" w:hAnsiTheme="minorHAnsi" w:cs="Arial"/>
          <w:b/>
          <w:bCs/>
          <w:color w:val="2F5496" w:themeColor="accent5" w:themeShade="BF"/>
          <w:sz w:val="21"/>
          <w:szCs w:val="21"/>
          <w:lang w:val="de-DE"/>
        </w:rPr>
        <w:t xml:space="preserve"> zusätzlich</w:t>
      </w:r>
      <w:r w:rsidR="00996083" w:rsidRPr="006C0E25">
        <w:rPr>
          <w:rFonts w:asciiTheme="minorHAnsi" w:hAnsiTheme="minorHAnsi" w:cs="Arial"/>
          <w:b/>
          <w:bCs/>
          <w:color w:val="2F5496" w:themeColor="accent5" w:themeShade="BF"/>
          <w:sz w:val="21"/>
          <w:szCs w:val="21"/>
          <w:lang w:val="de-DE"/>
        </w:rPr>
        <w:t xml:space="preserve"> Folgendes zu beachten:</w:t>
      </w:r>
    </w:p>
    <w:p w14:paraId="2E92035F" w14:textId="77777777" w:rsidR="002A58B0" w:rsidRPr="001241F2" w:rsidRDefault="00996083" w:rsidP="002A58B0">
      <w:pPr>
        <w:autoSpaceDE w:val="0"/>
        <w:autoSpaceDN w:val="0"/>
        <w:adjustRightInd w:val="0"/>
        <w:spacing w:line="276" w:lineRule="auto"/>
        <w:rPr>
          <w:rFonts w:asciiTheme="minorHAnsi" w:hAnsiTheme="minorHAnsi" w:cs="Arial"/>
          <w:bCs/>
          <w:sz w:val="21"/>
          <w:szCs w:val="21"/>
          <w:lang w:val="de-DE"/>
        </w:rPr>
      </w:pPr>
      <w:r w:rsidRPr="00540AC2">
        <w:rPr>
          <w:rFonts w:asciiTheme="minorHAnsi" w:hAnsiTheme="minorHAnsi" w:cs="Arial"/>
          <w:bCs/>
          <w:color w:val="2F5496" w:themeColor="accent5" w:themeShade="BF"/>
          <w:sz w:val="21"/>
          <w:szCs w:val="21"/>
          <w:lang w:val="de-DE"/>
        </w:rPr>
        <w:t xml:space="preserve">Bitte legen Sie die digitalen Aspekte Ihres Projekts </w:t>
      </w:r>
      <w:r w:rsidR="00DD662B" w:rsidRPr="00540AC2">
        <w:rPr>
          <w:rFonts w:asciiTheme="minorHAnsi" w:hAnsiTheme="minorHAnsi" w:cs="Arial"/>
          <w:bCs/>
          <w:color w:val="2F5496" w:themeColor="accent5" w:themeShade="BF"/>
          <w:sz w:val="21"/>
          <w:szCs w:val="21"/>
          <w:lang w:val="de-DE"/>
        </w:rPr>
        <w:t xml:space="preserve">explizit </w:t>
      </w:r>
      <w:r w:rsidRPr="00540AC2">
        <w:rPr>
          <w:rFonts w:asciiTheme="minorHAnsi" w:hAnsiTheme="minorHAnsi" w:cs="Arial"/>
          <w:bCs/>
          <w:color w:val="2F5496" w:themeColor="accent5" w:themeShade="BF"/>
          <w:sz w:val="21"/>
          <w:szCs w:val="21"/>
          <w:lang w:val="de-DE"/>
        </w:rPr>
        <w:t xml:space="preserve">dar und erläutern Sie die technologischen Herausforderungen, die mit fortgeschrittenen computergestützten wissenschaftlichen Ansätzen verbunden sind </w:t>
      </w:r>
    </w:p>
    <w:p w14:paraId="5E258D29" w14:textId="364021B0" w:rsidR="00A03B81" w:rsidRPr="00B20351" w:rsidRDefault="002A58B0" w:rsidP="00B20351">
      <w:pPr>
        <w:autoSpaceDE w:val="0"/>
        <w:autoSpaceDN w:val="0"/>
        <w:adjustRightInd w:val="0"/>
        <w:spacing w:line="276" w:lineRule="auto"/>
        <w:rPr>
          <w:rFonts w:asciiTheme="minorHAnsi" w:hAnsiTheme="minorHAnsi" w:cs="Arial"/>
          <w:bCs/>
          <w:color w:val="2F5496" w:themeColor="accent5" w:themeShade="BF"/>
          <w:sz w:val="21"/>
          <w:szCs w:val="21"/>
          <w:lang w:val="de-DE"/>
        </w:rPr>
      </w:pPr>
      <w:r w:rsidRPr="007C4733">
        <w:rPr>
          <w:rFonts w:asciiTheme="minorHAnsi" w:hAnsiTheme="minorHAnsi" w:cs="Arial"/>
          <w:bCs/>
          <w:color w:val="2F5496" w:themeColor="accent5" w:themeShade="BF"/>
          <w:sz w:val="21"/>
          <w:szCs w:val="21"/>
          <w:lang w:val="de-DE"/>
        </w:rPr>
        <w:t>(z.</w:t>
      </w:r>
      <w:r w:rsidR="007C4733">
        <w:rPr>
          <w:rFonts w:asciiTheme="minorHAnsi" w:hAnsiTheme="minorHAnsi" w:cs="Arial"/>
          <w:bCs/>
          <w:color w:val="2F5496" w:themeColor="accent5" w:themeShade="BF"/>
          <w:sz w:val="21"/>
          <w:szCs w:val="21"/>
          <w:lang w:val="de-DE"/>
        </w:rPr>
        <w:t> </w:t>
      </w:r>
      <w:r w:rsidRPr="007C4733">
        <w:rPr>
          <w:rFonts w:asciiTheme="minorHAnsi" w:hAnsiTheme="minorHAnsi" w:cs="Arial"/>
          <w:bCs/>
          <w:color w:val="2F5496" w:themeColor="accent5" w:themeShade="BF"/>
          <w:sz w:val="21"/>
          <w:szCs w:val="21"/>
          <w:lang w:val="de-DE"/>
        </w:rPr>
        <w:t>B. Künstliche Intelligenz und maschinelles Lernen, Digitale Bildgebung und -analyse, Modellierung, Big Data Analyse, Bioinformatik, Extended Reality-Anwendungen).</w:t>
      </w:r>
    </w:p>
    <w:p w14:paraId="0AD2529B" w14:textId="7CD5BD10" w:rsidR="00C92C05" w:rsidRDefault="00C92C05" w:rsidP="00066276">
      <w:pPr>
        <w:pStyle w:val="ListParagraph"/>
        <w:keepNext/>
        <w:numPr>
          <w:ilvl w:val="0"/>
          <w:numId w:val="11"/>
        </w:numPr>
        <w:autoSpaceDE w:val="0"/>
        <w:autoSpaceDN w:val="0"/>
        <w:adjustRightInd w:val="0"/>
        <w:spacing w:before="360" w:after="120" w:line="276" w:lineRule="auto"/>
        <w:ind w:left="426" w:hanging="284"/>
        <w:contextualSpacing w:val="0"/>
        <w:jc w:val="both"/>
        <w:rPr>
          <w:rFonts w:asciiTheme="minorHAnsi" w:hAnsiTheme="minorHAnsi" w:cs="Arial"/>
          <w:b/>
          <w:bCs/>
          <w:color w:val="003754"/>
          <w:sz w:val="24"/>
          <w:szCs w:val="24"/>
        </w:rPr>
      </w:pPr>
      <w:r w:rsidRPr="00A03B81">
        <w:rPr>
          <w:rFonts w:asciiTheme="minorHAnsi" w:hAnsiTheme="minorHAnsi" w:cs="Arial"/>
          <w:b/>
          <w:bCs/>
          <w:color w:val="003754"/>
          <w:sz w:val="24"/>
          <w:szCs w:val="24"/>
        </w:rPr>
        <w:t>Detaillierte Beschreibung des Studiendesigns</w:t>
      </w:r>
      <w:r>
        <w:rPr>
          <w:rFonts w:asciiTheme="minorHAnsi" w:hAnsiTheme="minorHAnsi" w:cs="Arial"/>
          <w:b/>
          <w:bCs/>
          <w:color w:val="003754"/>
          <w:sz w:val="24"/>
          <w:szCs w:val="24"/>
        </w:rPr>
        <w:t xml:space="preserve">, </w:t>
      </w:r>
      <w:r w:rsidRPr="00A03B81">
        <w:rPr>
          <w:rFonts w:asciiTheme="minorHAnsi" w:hAnsiTheme="minorHAnsi" w:cs="Arial"/>
          <w:b/>
          <w:bCs/>
          <w:color w:val="003754"/>
          <w:sz w:val="24"/>
          <w:szCs w:val="24"/>
        </w:rPr>
        <w:t>des Settings und</w:t>
      </w:r>
      <w:r>
        <w:rPr>
          <w:rFonts w:asciiTheme="minorHAnsi" w:hAnsiTheme="minorHAnsi" w:cs="Arial"/>
          <w:b/>
          <w:bCs/>
          <w:color w:val="003754"/>
          <w:sz w:val="24"/>
          <w:szCs w:val="24"/>
        </w:rPr>
        <w:t>/oder</w:t>
      </w:r>
      <w:r w:rsidRPr="00A03B81">
        <w:rPr>
          <w:rFonts w:asciiTheme="minorHAnsi" w:hAnsiTheme="minorHAnsi" w:cs="Arial"/>
          <w:b/>
          <w:bCs/>
          <w:color w:val="003754"/>
          <w:sz w:val="24"/>
          <w:szCs w:val="24"/>
        </w:rPr>
        <w:t xml:space="preserve"> der Methoden</w:t>
      </w:r>
      <w:r w:rsidR="00F16594">
        <w:rPr>
          <w:rFonts w:asciiTheme="minorHAnsi" w:hAnsiTheme="minorHAnsi" w:cs="Arial"/>
          <w:b/>
          <w:bCs/>
          <w:color w:val="003754"/>
          <w:sz w:val="24"/>
          <w:szCs w:val="24"/>
        </w:rPr>
        <w:t xml:space="preserve"> und Patient*innen und Stakeholder Engagement</w:t>
      </w:r>
    </w:p>
    <w:p w14:paraId="3F513024" w14:textId="77777777" w:rsidR="00F16594" w:rsidRDefault="00FB1588" w:rsidP="00F16594">
      <w:pPr>
        <w:autoSpaceDE w:val="0"/>
        <w:autoSpaceDN w:val="0"/>
        <w:adjustRightInd w:val="0"/>
        <w:spacing w:after="120" w:line="276" w:lineRule="auto"/>
        <w:rPr>
          <w:rFonts w:asciiTheme="minorHAnsi" w:hAnsiTheme="minorHAnsi" w:cs="Arial"/>
          <w:bCs/>
          <w:sz w:val="21"/>
          <w:szCs w:val="21"/>
          <w:lang w:val="de-DE"/>
        </w:rPr>
      </w:pPr>
      <w:r w:rsidRPr="00FB1588">
        <w:rPr>
          <w:rFonts w:asciiTheme="minorHAnsi" w:hAnsiTheme="minorHAnsi" w:cs="Arial"/>
          <w:bCs/>
          <w:sz w:val="21"/>
          <w:szCs w:val="21"/>
          <w:lang w:val="de-DE"/>
        </w:rPr>
        <w:t xml:space="preserve">Beschreiben Sie Hypothesen oder allgemeine Annahmen, die Ihrer Forschungsfrage zugrunde liegen (je nachdem, was für Ihr spezifisches Projekt gilt). </w:t>
      </w:r>
      <w:r w:rsidRPr="00FF59BA">
        <w:rPr>
          <w:rFonts w:asciiTheme="minorHAnsi" w:hAnsiTheme="minorHAnsi" w:cs="Arial"/>
          <w:bCs/>
          <w:sz w:val="21"/>
          <w:szCs w:val="21"/>
          <w:lang w:val="de-DE"/>
        </w:rPr>
        <w:t>Beschreiben Sie das Studiendesign, das Setting und/oder die Methoden Ihres Forschungs- und Entwicklungsprojekts so spezifisch wie möglich.</w:t>
      </w:r>
      <w:r w:rsidR="00F16594">
        <w:rPr>
          <w:rFonts w:asciiTheme="minorHAnsi" w:hAnsiTheme="minorHAnsi" w:cs="Arial"/>
          <w:bCs/>
          <w:sz w:val="21"/>
          <w:szCs w:val="21"/>
          <w:lang w:val="de-DE"/>
        </w:rPr>
        <w:t xml:space="preserve"> </w:t>
      </w:r>
      <w:r w:rsidR="00F16594" w:rsidRPr="00461C12">
        <w:rPr>
          <w:rFonts w:asciiTheme="minorHAnsi" w:hAnsiTheme="minorHAnsi" w:cs="Arial"/>
          <w:bCs/>
          <w:sz w:val="21"/>
          <w:szCs w:val="21"/>
          <w:lang w:val="de-DE"/>
        </w:rPr>
        <w:t>Benennen Sie mögliche Risiken und das entsprechende Risikomanagement des Projekts.</w:t>
      </w:r>
    </w:p>
    <w:p w14:paraId="4B629930" w14:textId="305229E1" w:rsidR="00DD0865" w:rsidRPr="00FF59BA" w:rsidRDefault="00DD0865" w:rsidP="00DD0865">
      <w:pPr>
        <w:autoSpaceDE w:val="0"/>
        <w:autoSpaceDN w:val="0"/>
        <w:adjustRightInd w:val="0"/>
        <w:spacing w:after="120" w:line="276" w:lineRule="auto"/>
        <w:rPr>
          <w:rFonts w:asciiTheme="minorHAnsi" w:hAnsiTheme="minorHAnsi" w:cs="Arial"/>
          <w:bCs/>
          <w:sz w:val="21"/>
          <w:szCs w:val="21"/>
          <w:lang w:val="de-DE"/>
        </w:rPr>
      </w:pPr>
      <w:r w:rsidRPr="00FF59BA">
        <w:rPr>
          <w:rFonts w:asciiTheme="minorHAnsi" w:hAnsiTheme="minorHAnsi" w:cs="Arial"/>
          <w:b/>
          <w:bCs/>
          <w:sz w:val="21"/>
          <w:szCs w:val="21"/>
          <w:lang w:val="de-DE"/>
        </w:rPr>
        <w:t>Nehmen Sie bei der Beschreibung der Methoden und Analysen im einzelnen Stellung (max. drei Sätze), welche Arbeiten Sie persönlich durchführen („Eigenanteil“) bzw. welche durch andere Mitarbeiter*innen oder Kooperations-partner*innen erfolgen werden.</w:t>
      </w:r>
    </w:p>
    <w:p w14:paraId="4864A31C" w14:textId="77777777" w:rsidR="00AE6E84" w:rsidRPr="00A03B81" w:rsidRDefault="00AE6E84" w:rsidP="00AE3A08">
      <w:pPr>
        <w:pStyle w:val="ListParagraph"/>
        <w:autoSpaceDE w:val="0"/>
        <w:autoSpaceDN w:val="0"/>
        <w:adjustRightInd w:val="0"/>
        <w:spacing w:after="120" w:line="276" w:lineRule="auto"/>
        <w:ind w:left="0"/>
        <w:jc w:val="both"/>
        <w:rPr>
          <w:rFonts w:asciiTheme="minorHAnsi" w:eastAsia="Times New Roman" w:hAnsiTheme="minorHAnsi" w:cs="Arial"/>
          <w:bCs/>
          <w:sz w:val="21"/>
          <w:szCs w:val="21"/>
        </w:rPr>
      </w:pPr>
      <w:r w:rsidRPr="00A03B81">
        <w:rPr>
          <w:rFonts w:asciiTheme="minorHAnsi" w:eastAsia="Times New Roman" w:hAnsiTheme="minorHAnsi" w:cs="Arial"/>
          <w:bCs/>
          <w:sz w:val="21"/>
          <w:szCs w:val="21"/>
        </w:rPr>
        <w:t xml:space="preserve">Beschreiben Sie primäre und sekundäre </w:t>
      </w:r>
      <w:r>
        <w:rPr>
          <w:rFonts w:asciiTheme="minorHAnsi" w:eastAsia="Times New Roman" w:hAnsiTheme="minorHAnsi" w:cs="Arial"/>
          <w:bCs/>
          <w:sz w:val="21"/>
          <w:szCs w:val="21"/>
        </w:rPr>
        <w:t xml:space="preserve">Outcomes und Endpunkte sowie mögliche </w:t>
      </w:r>
      <w:proofErr w:type="spellStart"/>
      <w:r w:rsidRPr="007C4733">
        <w:rPr>
          <w:rFonts w:asciiTheme="minorHAnsi" w:eastAsia="Times New Roman" w:hAnsiTheme="minorHAnsi" w:cs="Arial"/>
          <w:bCs/>
          <w:i/>
          <w:iCs/>
          <w:sz w:val="21"/>
          <w:szCs w:val="21"/>
        </w:rPr>
        <w:t>Confounder</w:t>
      </w:r>
      <w:proofErr w:type="spellEnd"/>
      <w:r w:rsidRPr="00A03B81">
        <w:rPr>
          <w:rFonts w:asciiTheme="minorHAnsi" w:eastAsia="Times New Roman" w:hAnsiTheme="minorHAnsi" w:cs="Arial"/>
          <w:bCs/>
          <w:sz w:val="21"/>
          <w:szCs w:val="21"/>
        </w:rPr>
        <w:t xml:space="preserve"> (falls zutreffend).</w:t>
      </w:r>
    </w:p>
    <w:p w14:paraId="1CA8AF4A" w14:textId="1363DBDF" w:rsidR="006E45E8" w:rsidRPr="00AE6E84" w:rsidRDefault="006472DC" w:rsidP="00AE3A08">
      <w:pPr>
        <w:autoSpaceDE w:val="0"/>
        <w:autoSpaceDN w:val="0"/>
        <w:adjustRightInd w:val="0"/>
        <w:spacing w:after="120" w:line="276" w:lineRule="auto"/>
        <w:rPr>
          <w:rFonts w:asciiTheme="minorHAnsi" w:hAnsiTheme="minorHAnsi" w:cs="Arial"/>
          <w:bCs/>
          <w:sz w:val="21"/>
          <w:szCs w:val="21"/>
          <w:lang w:val="de-DE"/>
        </w:rPr>
      </w:pPr>
      <w:r w:rsidRPr="00AE6E84">
        <w:rPr>
          <w:rFonts w:asciiTheme="minorHAnsi" w:hAnsiTheme="minorHAnsi" w:cs="Arial"/>
          <w:bCs/>
          <w:sz w:val="21"/>
          <w:szCs w:val="21"/>
          <w:lang w:val="de-DE"/>
        </w:rPr>
        <w:t>Geben Sie, bezogen auf Ihre konkrete Forschungsfrage, einen detaillierten Überblick über die gewählten Strategien zur Verringerung des Risikos von Verzerrung („</w:t>
      </w:r>
      <w:proofErr w:type="spellStart"/>
      <w:r w:rsidRPr="007C4733">
        <w:rPr>
          <w:rFonts w:asciiTheme="minorHAnsi" w:hAnsiTheme="minorHAnsi" w:cs="Arial"/>
          <w:bCs/>
          <w:i/>
          <w:iCs/>
          <w:sz w:val="21"/>
          <w:szCs w:val="21"/>
          <w:lang w:val="de-DE"/>
        </w:rPr>
        <w:t>risk</w:t>
      </w:r>
      <w:proofErr w:type="spellEnd"/>
      <w:r w:rsidRPr="007C4733">
        <w:rPr>
          <w:rFonts w:asciiTheme="minorHAnsi" w:hAnsiTheme="minorHAnsi" w:cs="Arial"/>
          <w:bCs/>
          <w:i/>
          <w:iCs/>
          <w:sz w:val="21"/>
          <w:szCs w:val="21"/>
          <w:lang w:val="de-DE"/>
        </w:rPr>
        <w:t xml:space="preserve"> </w:t>
      </w:r>
      <w:proofErr w:type="spellStart"/>
      <w:r w:rsidRPr="007C4733">
        <w:rPr>
          <w:rFonts w:asciiTheme="minorHAnsi" w:hAnsiTheme="minorHAnsi" w:cs="Arial"/>
          <w:bCs/>
          <w:i/>
          <w:iCs/>
          <w:sz w:val="21"/>
          <w:szCs w:val="21"/>
          <w:lang w:val="de-DE"/>
        </w:rPr>
        <w:t>of</w:t>
      </w:r>
      <w:proofErr w:type="spellEnd"/>
      <w:r w:rsidRPr="007C4733">
        <w:rPr>
          <w:rFonts w:asciiTheme="minorHAnsi" w:hAnsiTheme="minorHAnsi" w:cs="Arial"/>
          <w:bCs/>
          <w:i/>
          <w:iCs/>
          <w:sz w:val="21"/>
          <w:szCs w:val="21"/>
          <w:lang w:val="de-DE"/>
        </w:rPr>
        <w:t xml:space="preserve"> </w:t>
      </w:r>
      <w:proofErr w:type="spellStart"/>
      <w:r w:rsidRPr="007C4733">
        <w:rPr>
          <w:rFonts w:asciiTheme="minorHAnsi" w:hAnsiTheme="minorHAnsi" w:cs="Arial"/>
          <w:bCs/>
          <w:i/>
          <w:iCs/>
          <w:sz w:val="21"/>
          <w:szCs w:val="21"/>
          <w:lang w:val="de-DE"/>
        </w:rPr>
        <w:t>bias</w:t>
      </w:r>
      <w:proofErr w:type="spellEnd"/>
      <w:r w:rsidRPr="00AE6E84">
        <w:rPr>
          <w:rFonts w:asciiTheme="minorHAnsi" w:hAnsiTheme="minorHAnsi" w:cs="Arial"/>
          <w:bCs/>
          <w:sz w:val="21"/>
          <w:szCs w:val="21"/>
          <w:lang w:val="de-DE"/>
        </w:rPr>
        <w:t xml:space="preserve">“). </w:t>
      </w:r>
      <w:r w:rsidR="006E45E8" w:rsidRPr="006E45E8">
        <w:rPr>
          <w:rFonts w:asciiTheme="minorHAnsi" w:hAnsiTheme="minorHAnsi" w:cs="Arial"/>
          <w:bCs/>
          <w:sz w:val="21"/>
          <w:szCs w:val="21"/>
          <w:lang w:val="de-DE"/>
        </w:rPr>
        <w:t>So wäre beispielsweise bei randomisierten Studien die Verblindung eine mögliche Strategie zur Verringerung des Risikos eines Detektionsbias‘.</w:t>
      </w:r>
    </w:p>
    <w:p w14:paraId="65E7FE89" w14:textId="77777777" w:rsidR="006472DC" w:rsidRPr="007C4733" w:rsidRDefault="006472DC" w:rsidP="006E45E8">
      <w:pPr>
        <w:autoSpaceDE w:val="0"/>
        <w:autoSpaceDN w:val="0"/>
        <w:adjustRightInd w:val="0"/>
        <w:spacing w:after="120" w:line="276" w:lineRule="auto"/>
        <w:rPr>
          <w:rFonts w:asciiTheme="minorHAnsi" w:hAnsiTheme="minorHAnsi" w:cs="Arial"/>
          <w:bCs/>
          <w:sz w:val="21"/>
          <w:szCs w:val="21"/>
          <w:lang w:val="de-DE"/>
        </w:rPr>
      </w:pPr>
      <w:r w:rsidRPr="007C4733">
        <w:rPr>
          <w:rFonts w:asciiTheme="minorHAnsi" w:hAnsiTheme="minorHAnsi" w:cs="Arial"/>
          <w:bCs/>
          <w:sz w:val="21"/>
          <w:szCs w:val="21"/>
          <w:lang w:val="de-DE"/>
        </w:rPr>
        <w:lastRenderedPageBreak/>
        <w:t>Legen Sie dar, wie Sie Gender-Aspekte (Mensch) und/oder Geschlecht als biologische Variable (Zellen, Tiere, Menschen) im Kontext Ihrer Fragestellung berücksichtigen.</w:t>
      </w:r>
    </w:p>
    <w:p w14:paraId="65B1337B" w14:textId="5B47A6C0" w:rsidR="00FF59BA" w:rsidRPr="009E7739" w:rsidRDefault="009E7739" w:rsidP="00AE3A08">
      <w:pPr>
        <w:autoSpaceDE w:val="0"/>
        <w:autoSpaceDN w:val="0"/>
        <w:adjustRightInd w:val="0"/>
        <w:spacing w:after="120" w:line="276" w:lineRule="auto"/>
        <w:rPr>
          <w:rFonts w:asciiTheme="minorHAnsi" w:hAnsiTheme="minorHAnsi" w:cs="Arial"/>
          <w:bCs/>
          <w:sz w:val="21"/>
          <w:szCs w:val="21"/>
          <w:lang w:val="de-DE"/>
        </w:rPr>
      </w:pPr>
      <w:r w:rsidRPr="009E7739">
        <w:rPr>
          <w:rFonts w:asciiTheme="minorHAnsi" w:hAnsiTheme="minorHAnsi" w:cs="Arial"/>
          <w:bCs/>
          <w:sz w:val="21"/>
          <w:szCs w:val="21"/>
          <w:lang w:val="de-DE"/>
        </w:rPr>
        <w:t xml:space="preserve">Geben Sie einen kurzen Überblick, wie Sie Ihre (statistischen) Analysen planen bzw. wie Sie die Validierung und Generalisierbarkeit Ihres digitalen Lösungsansatzes sicherstellen, z. B. „Wir verwenden eine logistische Regressionsanalyse mit X als abhängige und Y als unabhängige Variable“, „Wir werden für Störfaktor Z adjustieren“, „Wir werden angepasste p-Werte und Konfidenzintervalle berichten“. „Wir verwenden einen Trainings-/Validierungs- und Testdatensatz.“ „Die Vorhersagekraft unseres </w:t>
      </w:r>
      <w:proofErr w:type="spellStart"/>
      <w:r w:rsidRPr="009E7739">
        <w:rPr>
          <w:rFonts w:asciiTheme="minorHAnsi" w:hAnsiTheme="minorHAnsi" w:cs="Arial"/>
          <w:bCs/>
          <w:sz w:val="21"/>
          <w:szCs w:val="21"/>
          <w:lang w:val="de-DE"/>
        </w:rPr>
        <w:t>Machine</w:t>
      </w:r>
      <w:proofErr w:type="spellEnd"/>
      <w:r w:rsidRPr="009E7739">
        <w:rPr>
          <w:rFonts w:asciiTheme="minorHAnsi" w:hAnsiTheme="minorHAnsi" w:cs="Arial"/>
          <w:bCs/>
          <w:sz w:val="21"/>
          <w:szCs w:val="21"/>
          <w:lang w:val="de-DE"/>
        </w:rPr>
        <w:t xml:space="preserve"> Learning Modells wird an einem zweiten unabhängig von uns in Klinik X erhobenen Datensatz validiert.“ „Die Hyperparameter unseres </w:t>
      </w:r>
      <w:proofErr w:type="spellStart"/>
      <w:r w:rsidRPr="009E7739">
        <w:rPr>
          <w:rFonts w:asciiTheme="minorHAnsi" w:hAnsiTheme="minorHAnsi" w:cs="Arial"/>
          <w:bCs/>
          <w:sz w:val="21"/>
          <w:szCs w:val="21"/>
          <w:lang w:val="de-DE"/>
        </w:rPr>
        <w:t>Machine</w:t>
      </w:r>
      <w:proofErr w:type="spellEnd"/>
      <w:r w:rsidRPr="009E7739">
        <w:rPr>
          <w:rFonts w:asciiTheme="minorHAnsi" w:hAnsiTheme="minorHAnsi" w:cs="Arial"/>
          <w:bCs/>
          <w:sz w:val="21"/>
          <w:szCs w:val="21"/>
          <w:lang w:val="de-DE"/>
        </w:rPr>
        <w:t xml:space="preserve"> Learning Modells werden durch folgende Strategie optimiert.“</w:t>
      </w:r>
    </w:p>
    <w:p w14:paraId="0162EBB9" w14:textId="77777777" w:rsidR="00D6752E" w:rsidRDefault="00D6752E" w:rsidP="00AE3A08">
      <w:pPr>
        <w:pStyle w:val="ListParagraph"/>
        <w:autoSpaceDE w:val="0"/>
        <w:autoSpaceDN w:val="0"/>
        <w:adjustRightInd w:val="0"/>
        <w:spacing w:before="120" w:after="120" w:line="276" w:lineRule="auto"/>
        <w:ind w:left="0"/>
        <w:contextualSpacing w:val="0"/>
        <w:jc w:val="both"/>
        <w:rPr>
          <w:rFonts w:asciiTheme="minorHAnsi" w:eastAsia="Times New Roman" w:hAnsiTheme="minorHAnsi" w:cs="Arial"/>
          <w:bCs/>
          <w:sz w:val="21"/>
          <w:szCs w:val="21"/>
        </w:rPr>
      </w:pPr>
      <w:r w:rsidRPr="00A03B81">
        <w:rPr>
          <w:rFonts w:asciiTheme="minorHAnsi" w:eastAsia="Times New Roman" w:hAnsiTheme="minorHAnsi" w:cs="Arial"/>
          <w:bCs/>
          <w:sz w:val="21"/>
          <w:szCs w:val="21"/>
        </w:rPr>
        <w:t xml:space="preserve">Diskutieren Sie kurz </w:t>
      </w:r>
      <w:r>
        <w:rPr>
          <w:rFonts w:asciiTheme="minorHAnsi" w:eastAsia="Times New Roman" w:hAnsiTheme="minorHAnsi" w:cs="Arial"/>
          <w:bCs/>
          <w:sz w:val="21"/>
          <w:szCs w:val="21"/>
        </w:rPr>
        <w:t>die Fallzahlberechnung</w:t>
      </w:r>
      <w:r w:rsidRPr="00A03B81">
        <w:rPr>
          <w:rFonts w:asciiTheme="minorHAnsi" w:eastAsia="Times New Roman" w:hAnsiTheme="minorHAnsi" w:cs="Arial"/>
          <w:bCs/>
          <w:sz w:val="21"/>
          <w:szCs w:val="21"/>
        </w:rPr>
        <w:t xml:space="preserve"> und deren Umsetzung, </w:t>
      </w:r>
      <w:r>
        <w:rPr>
          <w:rFonts w:asciiTheme="minorHAnsi" w:eastAsia="Times New Roman" w:hAnsiTheme="minorHAnsi" w:cs="Arial"/>
          <w:bCs/>
          <w:sz w:val="21"/>
          <w:szCs w:val="21"/>
        </w:rPr>
        <w:t>Effektschätzungen</w:t>
      </w:r>
      <w:r w:rsidRPr="00A03B81">
        <w:rPr>
          <w:rFonts w:asciiTheme="minorHAnsi" w:eastAsia="Times New Roman" w:hAnsiTheme="minorHAnsi" w:cs="Arial"/>
          <w:bCs/>
          <w:sz w:val="21"/>
          <w:szCs w:val="21"/>
        </w:rPr>
        <w:t xml:space="preserve"> </w:t>
      </w:r>
      <w:proofErr w:type="gramStart"/>
      <w:r w:rsidRPr="00A03B81">
        <w:rPr>
          <w:rFonts w:asciiTheme="minorHAnsi" w:eastAsia="Times New Roman" w:hAnsiTheme="minorHAnsi" w:cs="Arial"/>
          <w:bCs/>
          <w:sz w:val="21"/>
          <w:szCs w:val="21"/>
        </w:rPr>
        <w:t>usw</w:t>
      </w:r>
      <w:r>
        <w:rPr>
          <w:rFonts w:asciiTheme="minorHAnsi" w:eastAsia="Times New Roman" w:hAnsiTheme="minorHAnsi" w:cs="Arial"/>
          <w:bCs/>
          <w:sz w:val="21"/>
          <w:szCs w:val="21"/>
        </w:rPr>
        <w:t>..</w:t>
      </w:r>
      <w:proofErr w:type="gramEnd"/>
    </w:p>
    <w:p w14:paraId="4AF9CAC9" w14:textId="1C0BE21D" w:rsidR="00D6752E" w:rsidRPr="00A55AC7" w:rsidRDefault="00D6752E" w:rsidP="00AE3A08">
      <w:pPr>
        <w:autoSpaceDE w:val="0"/>
        <w:autoSpaceDN w:val="0"/>
        <w:adjustRightInd w:val="0"/>
        <w:spacing w:after="120" w:line="276" w:lineRule="auto"/>
        <w:rPr>
          <w:rFonts w:asciiTheme="minorHAnsi" w:hAnsiTheme="minorHAnsi" w:cs="Arial"/>
          <w:bCs/>
          <w:sz w:val="21"/>
          <w:szCs w:val="21"/>
          <w:lang w:val="de-DE"/>
        </w:rPr>
      </w:pPr>
      <w:r w:rsidRPr="00A55AC7">
        <w:rPr>
          <w:rFonts w:asciiTheme="minorHAnsi" w:hAnsiTheme="minorHAnsi" w:cs="Arial"/>
          <w:bCs/>
          <w:sz w:val="21"/>
          <w:szCs w:val="21"/>
          <w:lang w:val="de-DE"/>
        </w:rPr>
        <w:t xml:space="preserve">Bitte geben Sie an, </w:t>
      </w:r>
      <w:r w:rsidR="006E45E8">
        <w:rPr>
          <w:rFonts w:asciiTheme="minorHAnsi" w:hAnsiTheme="minorHAnsi" w:cs="Arial"/>
          <w:bCs/>
          <w:sz w:val="21"/>
          <w:szCs w:val="21"/>
          <w:lang w:val="de-DE"/>
        </w:rPr>
        <w:t>ob</w:t>
      </w:r>
      <w:r w:rsidRPr="00A55AC7">
        <w:rPr>
          <w:rFonts w:asciiTheme="minorHAnsi" w:hAnsiTheme="minorHAnsi" w:cs="Arial"/>
          <w:bCs/>
          <w:sz w:val="21"/>
          <w:szCs w:val="21"/>
          <w:lang w:val="de-DE"/>
        </w:rPr>
        <w:t xml:space="preserve"> Ihr Forschungsprojekt</w:t>
      </w:r>
    </w:p>
    <w:p w14:paraId="6BE54BCC" w14:textId="210BA0CF" w:rsidR="00D6752E" w:rsidRPr="00A55AC7" w:rsidRDefault="00D6752E" w:rsidP="00AE3A08">
      <w:pPr>
        <w:pStyle w:val="ListParagraph"/>
        <w:numPr>
          <w:ilvl w:val="0"/>
          <w:numId w:val="20"/>
        </w:numPr>
        <w:autoSpaceDE w:val="0"/>
        <w:autoSpaceDN w:val="0"/>
        <w:adjustRightInd w:val="0"/>
        <w:spacing w:line="276" w:lineRule="auto"/>
        <w:ind w:left="425" w:hanging="357"/>
        <w:contextualSpacing w:val="0"/>
        <w:rPr>
          <w:rFonts w:asciiTheme="minorHAnsi" w:hAnsiTheme="minorHAnsi" w:cs="Arial"/>
          <w:bCs/>
          <w:sz w:val="21"/>
          <w:szCs w:val="21"/>
        </w:rPr>
      </w:pPr>
      <w:r w:rsidRPr="00A55AC7">
        <w:rPr>
          <w:rFonts w:asciiTheme="minorHAnsi" w:hAnsiTheme="minorHAnsi" w:cs="Arial"/>
          <w:bCs/>
          <w:sz w:val="21"/>
          <w:szCs w:val="21"/>
        </w:rPr>
        <w:t>Hypothesen/Modell-generierend/explorativ</w:t>
      </w:r>
      <w:r w:rsidR="006E45E8">
        <w:rPr>
          <w:rFonts w:asciiTheme="minorHAnsi" w:hAnsiTheme="minorHAnsi" w:cs="Arial"/>
          <w:bCs/>
          <w:sz w:val="21"/>
          <w:szCs w:val="21"/>
        </w:rPr>
        <w:t>,</w:t>
      </w:r>
    </w:p>
    <w:p w14:paraId="5699C10D" w14:textId="2ED861E2" w:rsidR="00D6752E" w:rsidRPr="00A55AC7" w:rsidRDefault="00D6752E" w:rsidP="00AE3A08">
      <w:pPr>
        <w:pStyle w:val="ListParagraph"/>
        <w:numPr>
          <w:ilvl w:val="0"/>
          <w:numId w:val="20"/>
        </w:numPr>
        <w:autoSpaceDE w:val="0"/>
        <w:autoSpaceDN w:val="0"/>
        <w:adjustRightInd w:val="0"/>
        <w:spacing w:line="276" w:lineRule="auto"/>
        <w:ind w:left="425" w:hanging="357"/>
        <w:contextualSpacing w:val="0"/>
        <w:rPr>
          <w:rFonts w:asciiTheme="minorHAnsi" w:hAnsiTheme="minorHAnsi" w:cs="Arial"/>
          <w:bCs/>
          <w:sz w:val="21"/>
          <w:szCs w:val="21"/>
        </w:rPr>
      </w:pPr>
      <w:r w:rsidRPr="00A55AC7">
        <w:rPr>
          <w:rFonts w:asciiTheme="minorHAnsi" w:hAnsiTheme="minorHAnsi" w:cs="Arial"/>
          <w:bCs/>
          <w:sz w:val="21"/>
          <w:szCs w:val="21"/>
        </w:rPr>
        <w:t>Hypothesen/Modell-testend/konfirmatorisch</w:t>
      </w:r>
      <w:r w:rsidR="006E45E8">
        <w:rPr>
          <w:rFonts w:asciiTheme="minorHAnsi" w:hAnsiTheme="minorHAnsi" w:cs="Arial"/>
          <w:bCs/>
          <w:sz w:val="21"/>
          <w:szCs w:val="21"/>
        </w:rPr>
        <w:t xml:space="preserve"> </w:t>
      </w:r>
      <w:r w:rsidR="000B5AE4">
        <w:rPr>
          <w:rFonts w:asciiTheme="minorHAnsi" w:hAnsiTheme="minorHAnsi" w:cs="Arial"/>
          <w:bCs/>
          <w:sz w:val="21"/>
          <w:szCs w:val="21"/>
        </w:rPr>
        <w:t xml:space="preserve">ist </w:t>
      </w:r>
      <w:r w:rsidR="006E45E8">
        <w:rPr>
          <w:rFonts w:asciiTheme="minorHAnsi" w:hAnsiTheme="minorHAnsi" w:cs="Arial"/>
          <w:bCs/>
          <w:sz w:val="21"/>
          <w:szCs w:val="21"/>
        </w:rPr>
        <w:t>oder</w:t>
      </w:r>
    </w:p>
    <w:p w14:paraId="638FF7F2" w14:textId="3A023AE5" w:rsidR="00D6752E" w:rsidRPr="00A55AC7" w:rsidRDefault="00D6752E" w:rsidP="00AE3A08">
      <w:pPr>
        <w:pStyle w:val="ListParagraph"/>
        <w:numPr>
          <w:ilvl w:val="0"/>
          <w:numId w:val="20"/>
        </w:numPr>
        <w:autoSpaceDE w:val="0"/>
        <w:autoSpaceDN w:val="0"/>
        <w:adjustRightInd w:val="0"/>
        <w:spacing w:line="276" w:lineRule="auto"/>
        <w:ind w:left="425" w:hanging="357"/>
        <w:contextualSpacing w:val="0"/>
        <w:rPr>
          <w:rFonts w:asciiTheme="minorHAnsi" w:hAnsiTheme="minorHAnsi" w:cs="Arial"/>
          <w:bCs/>
          <w:sz w:val="21"/>
          <w:szCs w:val="21"/>
        </w:rPr>
      </w:pPr>
      <w:r w:rsidRPr="00A55AC7">
        <w:rPr>
          <w:rFonts w:asciiTheme="minorHAnsi" w:hAnsiTheme="minorHAnsi" w:cs="Arial"/>
          <w:bCs/>
          <w:sz w:val="21"/>
          <w:szCs w:val="21"/>
        </w:rPr>
        <w:t>quantitative</w:t>
      </w:r>
      <w:r w:rsidR="006E45E8">
        <w:rPr>
          <w:rFonts w:asciiTheme="minorHAnsi" w:hAnsiTheme="minorHAnsi" w:cs="Arial"/>
          <w:bCs/>
          <w:sz w:val="21"/>
          <w:szCs w:val="21"/>
        </w:rPr>
        <w:t xml:space="preserve">, </w:t>
      </w:r>
      <w:r w:rsidRPr="00A55AC7">
        <w:rPr>
          <w:rFonts w:asciiTheme="minorHAnsi" w:hAnsiTheme="minorHAnsi" w:cs="Arial"/>
          <w:bCs/>
          <w:sz w:val="21"/>
          <w:szCs w:val="21"/>
        </w:rPr>
        <w:t xml:space="preserve">qualitative oder </w:t>
      </w:r>
      <w:r w:rsidR="006E45E8">
        <w:rPr>
          <w:rFonts w:asciiTheme="minorHAnsi" w:hAnsiTheme="minorHAnsi" w:cs="Arial"/>
          <w:bCs/>
          <w:sz w:val="21"/>
          <w:szCs w:val="21"/>
        </w:rPr>
        <w:t xml:space="preserve">aber </w:t>
      </w:r>
      <w:r w:rsidRPr="00A55AC7">
        <w:rPr>
          <w:rFonts w:asciiTheme="minorHAnsi" w:hAnsiTheme="minorHAnsi" w:cs="Arial"/>
          <w:bCs/>
          <w:sz w:val="21"/>
          <w:szCs w:val="21"/>
        </w:rPr>
        <w:t>beide Methoden (</w:t>
      </w:r>
      <w:proofErr w:type="spellStart"/>
      <w:r w:rsidRPr="000B5AE4">
        <w:rPr>
          <w:rFonts w:asciiTheme="minorHAnsi" w:hAnsiTheme="minorHAnsi" w:cs="Arial"/>
          <w:bCs/>
          <w:i/>
          <w:iCs/>
          <w:sz w:val="21"/>
          <w:szCs w:val="21"/>
        </w:rPr>
        <w:t>mixed-methods</w:t>
      </w:r>
      <w:proofErr w:type="spellEnd"/>
      <w:r w:rsidRPr="00A55AC7">
        <w:rPr>
          <w:rFonts w:asciiTheme="minorHAnsi" w:hAnsiTheme="minorHAnsi" w:cs="Arial"/>
          <w:bCs/>
          <w:sz w:val="21"/>
          <w:szCs w:val="21"/>
        </w:rPr>
        <w:t>)</w:t>
      </w:r>
      <w:r w:rsidR="006E45E8">
        <w:rPr>
          <w:rFonts w:asciiTheme="minorHAnsi" w:hAnsiTheme="minorHAnsi" w:cs="Arial"/>
          <w:bCs/>
          <w:sz w:val="21"/>
          <w:szCs w:val="21"/>
        </w:rPr>
        <w:t xml:space="preserve"> verwendet.</w:t>
      </w:r>
    </w:p>
    <w:p w14:paraId="2527F228" w14:textId="72F60422" w:rsidR="00D6752E" w:rsidRDefault="006E45E8" w:rsidP="000B5AE4">
      <w:pPr>
        <w:autoSpaceDE w:val="0"/>
        <w:autoSpaceDN w:val="0"/>
        <w:adjustRightInd w:val="0"/>
        <w:spacing w:line="276" w:lineRule="auto"/>
        <w:ind w:left="68"/>
        <w:rPr>
          <w:rFonts w:asciiTheme="minorHAnsi" w:hAnsiTheme="minorHAnsi" w:cs="Arial"/>
          <w:bCs/>
          <w:sz w:val="21"/>
          <w:szCs w:val="21"/>
          <w:lang w:val="de-DE"/>
        </w:rPr>
      </w:pPr>
      <w:r w:rsidRPr="000B5AE4">
        <w:rPr>
          <w:rFonts w:asciiTheme="minorHAnsi" w:hAnsiTheme="minorHAnsi" w:cs="Arial"/>
          <w:bCs/>
          <w:sz w:val="21"/>
          <w:szCs w:val="21"/>
          <w:lang w:val="de-DE"/>
        </w:rPr>
        <w:t xml:space="preserve">Sollten </w:t>
      </w:r>
      <w:r w:rsidR="00D412B2">
        <w:rPr>
          <w:rFonts w:asciiTheme="minorHAnsi" w:hAnsiTheme="minorHAnsi" w:cs="Arial"/>
          <w:bCs/>
          <w:sz w:val="21"/>
          <w:szCs w:val="21"/>
          <w:lang w:val="de-DE"/>
        </w:rPr>
        <w:t xml:space="preserve">Sie </w:t>
      </w:r>
      <w:r w:rsidR="00D6752E" w:rsidRPr="000B5AE4">
        <w:rPr>
          <w:rFonts w:asciiTheme="minorHAnsi" w:hAnsiTheme="minorHAnsi" w:cs="Arial"/>
          <w:bCs/>
          <w:sz w:val="21"/>
          <w:szCs w:val="21"/>
          <w:lang w:val="de-DE"/>
        </w:rPr>
        <w:t xml:space="preserve">Ihr Projekt nicht </w:t>
      </w:r>
      <w:r w:rsidR="00C76C0C" w:rsidRPr="000E28A4">
        <w:rPr>
          <w:rFonts w:asciiTheme="minorHAnsi" w:hAnsiTheme="minorHAnsi" w:cs="Arial"/>
          <w:bCs/>
          <w:sz w:val="21"/>
          <w:szCs w:val="21"/>
          <w:lang w:val="de-DE"/>
        </w:rPr>
        <w:t xml:space="preserve">in die genannten Kategorien </w:t>
      </w:r>
      <w:r w:rsidR="00D6752E" w:rsidRPr="000B5AE4">
        <w:rPr>
          <w:rFonts w:asciiTheme="minorHAnsi" w:hAnsiTheme="minorHAnsi" w:cs="Arial"/>
          <w:bCs/>
          <w:sz w:val="21"/>
          <w:szCs w:val="21"/>
          <w:lang w:val="de-DE"/>
        </w:rPr>
        <w:t xml:space="preserve">einordnen können, beschreiben Sie es </w:t>
      </w:r>
      <w:r w:rsidR="00C76C0C">
        <w:rPr>
          <w:rFonts w:asciiTheme="minorHAnsi" w:hAnsiTheme="minorHAnsi" w:cs="Arial"/>
          <w:bCs/>
          <w:sz w:val="21"/>
          <w:szCs w:val="21"/>
          <w:lang w:val="de-DE"/>
        </w:rPr>
        <w:t xml:space="preserve">bitte </w:t>
      </w:r>
      <w:r w:rsidR="00D6752E" w:rsidRPr="000B5AE4">
        <w:rPr>
          <w:rFonts w:asciiTheme="minorHAnsi" w:hAnsiTheme="minorHAnsi" w:cs="Arial"/>
          <w:bCs/>
          <w:sz w:val="21"/>
          <w:szCs w:val="21"/>
          <w:lang w:val="de-DE"/>
        </w:rPr>
        <w:t>mit Ihren eigenen Worten.</w:t>
      </w:r>
    </w:p>
    <w:p w14:paraId="5EE25DBB" w14:textId="77777777" w:rsidR="00F16594" w:rsidRDefault="00F16594" w:rsidP="000B5AE4">
      <w:pPr>
        <w:autoSpaceDE w:val="0"/>
        <w:autoSpaceDN w:val="0"/>
        <w:adjustRightInd w:val="0"/>
        <w:spacing w:line="276" w:lineRule="auto"/>
        <w:ind w:left="68"/>
        <w:rPr>
          <w:rFonts w:asciiTheme="minorHAnsi" w:hAnsiTheme="minorHAnsi" w:cs="Arial"/>
          <w:bCs/>
          <w:sz w:val="21"/>
          <w:szCs w:val="21"/>
          <w:lang w:val="de-DE"/>
        </w:rPr>
      </w:pPr>
    </w:p>
    <w:p w14:paraId="1EAC7E47" w14:textId="77777777" w:rsidR="00F16594" w:rsidRPr="002D6AED" w:rsidRDefault="00F16594" w:rsidP="00F16594">
      <w:pPr>
        <w:pStyle w:val="ListParagraph"/>
        <w:autoSpaceDE w:val="0"/>
        <w:autoSpaceDN w:val="0"/>
        <w:adjustRightInd w:val="0"/>
        <w:spacing w:after="120" w:line="276" w:lineRule="auto"/>
        <w:ind w:left="0"/>
        <w:jc w:val="both"/>
        <w:rPr>
          <w:rFonts w:asciiTheme="minorHAnsi" w:eastAsia="Times New Roman" w:hAnsiTheme="minorHAnsi" w:cs="Arial"/>
          <w:bCs/>
          <w:sz w:val="21"/>
          <w:szCs w:val="21"/>
        </w:rPr>
      </w:pPr>
      <w:r w:rsidRPr="002D6AED">
        <w:rPr>
          <w:rFonts w:asciiTheme="minorHAnsi" w:eastAsia="Times New Roman" w:hAnsiTheme="minorHAnsi" w:cs="Arial"/>
          <w:bCs/>
          <w:sz w:val="21"/>
          <w:szCs w:val="21"/>
        </w:rPr>
        <w:t xml:space="preserve">Die aktive Einbeziehung von Patient*innen und anderen Interessengruppen kann die Relevanz und den Nutzen der Forschung für Patient*innen und andere Gruppen, die von der Forschung betroffen sind (z. B. Pflegepersonal, </w:t>
      </w:r>
      <w:proofErr w:type="spellStart"/>
      <w:r w:rsidRPr="002D6AED">
        <w:rPr>
          <w:rFonts w:asciiTheme="minorHAnsi" w:eastAsia="Times New Roman" w:hAnsiTheme="minorHAnsi" w:cs="Arial"/>
          <w:bCs/>
          <w:sz w:val="21"/>
          <w:szCs w:val="21"/>
        </w:rPr>
        <w:t>Ärzt</w:t>
      </w:r>
      <w:proofErr w:type="spellEnd"/>
      <w:r w:rsidRPr="002D6AED">
        <w:rPr>
          <w:rFonts w:asciiTheme="minorHAnsi" w:eastAsia="Times New Roman" w:hAnsiTheme="minorHAnsi" w:cs="Arial"/>
          <w:bCs/>
          <w:sz w:val="21"/>
          <w:szCs w:val="21"/>
        </w:rPr>
        <w:t>*innen), erhöhen.</w:t>
      </w:r>
    </w:p>
    <w:p w14:paraId="5A752E0D" w14:textId="77777777" w:rsidR="00F16594" w:rsidRDefault="00F16594" w:rsidP="00F16594">
      <w:pPr>
        <w:pStyle w:val="ListParagraph"/>
        <w:numPr>
          <w:ilvl w:val="0"/>
          <w:numId w:val="25"/>
        </w:numPr>
        <w:autoSpaceDE w:val="0"/>
        <w:autoSpaceDN w:val="0"/>
        <w:adjustRightInd w:val="0"/>
        <w:spacing w:line="276" w:lineRule="auto"/>
        <w:ind w:left="425" w:hanging="425"/>
        <w:contextualSpacing w:val="0"/>
        <w:jc w:val="both"/>
        <w:rPr>
          <w:rFonts w:asciiTheme="minorHAnsi" w:eastAsia="Times New Roman" w:hAnsiTheme="minorHAnsi" w:cs="Arial"/>
          <w:bCs/>
          <w:sz w:val="21"/>
          <w:szCs w:val="21"/>
        </w:rPr>
      </w:pPr>
      <w:r w:rsidRPr="002D6AED">
        <w:rPr>
          <w:rFonts w:asciiTheme="minorHAnsi" w:eastAsia="Times New Roman" w:hAnsiTheme="minorHAnsi" w:cs="Arial"/>
          <w:b/>
          <w:sz w:val="21"/>
          <w:szCs w:val="21"/>
        </w:rPr>
        <w:t>Erläutern Sie, wann und wie Sie die Einbeziehung von Patient*innen/Stakeholdern planen</w:t>
      </w:r>
      <w:r w:rsidRPr="002D6AED">
        <w:rPr>
          <w:rFonts w:asciiTheme="minorHAnsi" w:eastAsia="Times New Roman" w:hAnsiTheme="minorHAnsi" w:cs="Arial"/>
          <w:bCs/>
          <w:sz w:val="21"/>
          <w:szCs w:val="21"/>
        </w:rPr>
        <w:t xml:space="preserve">. Bitte beschreiben Sie die Teile des Forschungsprojekts, in denen Sie die aktive Einbeziehung von Patient*innen planen (z. B. Ableitung der Forschungsfrage, Planung und Studiendesign, Studiendurchführung, Datenanalyse und Interpretation, Verbreitung/Kommunikation, Implementierung, Evaluation) und den Grad der Einbeziehung (Beratung - Mitwirkung - Zusammenarbeit – </w:t>
      </w:r>
      <w:proofErr w:type="spellStart"/>
      <w:r w:rsidRPr="002D6AED">
        <w:rPr>
          <w:rFonts w:asciiTheme="minorHAnsi" w:eastAsia="Times New Roman" w:hAnsiTheme="minorHAnsi" w:cs="Arial"/>
          <w:bCs/>
          <w:sz w:val="21"/>
          <w:szCs w:val="21"/>
        </w:rPr>
        <w:t>patient</w:t>
      </w:r>
      <w:proofErr w:type="spellEnd"/>
      <w:r w:rsidRPr="002D6AED">
        <w:rPr>
          <w:rFonts w:asciiTheme="minorHAnsi" w:eastAsia="Times New Roman" w:hAnsiTheme="minorHAnsi" w:cs="Arial"/>
          <w:bCs/>
          <w:sz w:val="21"/>
          <w:szCs w:val="21"/>
        </w:rPr>
        <w:t>*inneninitiiert/-gesteuert).</w:t>
      </w:r>
    </w:p>
    <w:p w14:paraId="5C7494C5" w14:textId="77777777" w:rsidR="00F16594" w:rsidRPr="00B54440" w:rsidRDefault="00F16594" w:rsidP="00F16594">
      <w:pPr>
        <w:pStyle w:val="ListParagraph"/>
        <w:numPr>
          <w:ilvl w:val="0"/>
          <w:numId w:val="25"/>
        </w:numPr>
        <w:autoSpaceDE w:val="0"/>
        <w:autoSpaceDN w:val="0"/>
        <w:adjustRightInd w:val="0"/>
        <w:spacing w:line="276" w:lineRule="auto"/>
        <w:ind w:left="425" w:hanging="425"/>
        <w:contextualSpacing w:val="0"/>
        <w:jc w:val="both"/>
        <w:rPr>
          <w:rFonts w:asciiTheme="minorHAnsi" w:eastAsia="Times New Roman" w:hAnsiTheme="minorHAnsi" w:cs="Arial"/>
          <w:bCs/>
          <w:sz w:val="21"/>
          <w:szCs w:val="21"/>
        </w:rPr>
      </w:pPr>
      <w:r w:rsidRPr="002D6AED">
        <w:rPr>
          <w:rFonts w:asciiTheme="minorHAnsi" w:eastAsia="Times New Roman" w:hAnsiTheme="minorHAnsi" w:cs="Arial"/>
          <w:b/>
          <w:sz w:val="21"/>
          <w:szCs w:val="21"/>
        </w:rPr>
        <w:t>Wenn die Einbeziehung relevanter Interessengruppen in Ihrem Forschungsprojekt keine Rolle spielt, erläutern Sie kurz, warum.</w:t>
      </w:r>
    </w:p>
    <w:p w14:paraId="08D99818" w14:textId="77777777" w:rsidR="00F16594" w:rsidRPr="000B5AE4" w:rsidRDefault="00F16594" w:rsidP="000B5AE4">
      <w:pPr>
        <w:autoSpaceDE w:val="0"/>
        <w:autoSpaceDN w:val="0"/>
        <w:adjustRightInd w:val="0"/>
        <w:spacing w:line="276" w:lineRule="auto"/>
        <w:ind w:left="68"/>
        <w:rPr>
          <w:rFonts w:asciiTheme="minorHAnsi" w:hAnsiTheme="minorHAnsi" w:cs="Arial"/>
          <w:bCs/>
          <w:sz w:val="21"/>
          <w:szCs w:val="21"/>
          <w:lang w:val="de-DE"/>
        </w:rPr>
      </w:pPr>
    </w:p>
    <w:p w14:paraId="5D3E4FCF" w14:textId="77777777" w:rsidR="0070245A" w:rsidRPr="0070245A" w:rsidRDefault="0070245A" w:rsidP="0070245A">
      <w:pPr>
        <w:autoSpaceDE w:val="0"/>
        <w:autoSpaceDN w:val="0"/>
        <w:adjustRightInd w:val="0"/>
        <w:spacing w:line="276" w:lineRule="auto"/>
        <w:rPr>
          <w:rFonts w:asciiTheme="minorHAnsi" w:hAnsiTheme="minorHAnsi" w:cs="Arial"/>
          <w:b/>
          <w:bCs/>
          <w:color w:val="2F5496" w:themeColor="accent5" w:themeShade="BF"/>
          <w:sz w:val="21"/>
          <w:szCs w:val="21"/>
          <w:lang w:val="de-DE"/>
        </w:rPr>
      </w:pPr>
      <w:r w:rsidRPr="0070245A">
        <w:rPr>
          <w:rFonts w:asciiTheme="minorHAnsi" w:hAnsiTheme="minorHAnsi" w:cs="Arial"/>
          <w:b/>
          <w:bCs/>
          <w:color w:val="2F5496" w:themeColor="accent5" w:themeShade="BF"/>
          <w:sz w:val="21"/>
          <w:szCs w:val="21"/>
          <w:lang w:val="de-DE"/>
        </w:rPr>
        <w:t>Beschäftigt sich Ihr Forschungsvorhaben schwerpunktmäßig mit digitalen Aspekten oder beinhaltet Ihre Forschungsfrage relevante digitale Aspekte, ist zusätzlich Folgendes zu beachten:</w:t>
      </w:r>
    </w:p>
    <w:p w14:paraId="6A0CD768" w14:textId="77777777" w:rsidR="00C43C75" w:rsidRPr="00746A94" w:rsidRDefault="00C43C75" w:rsidP="00C43C75">
      <w:pPr>
        <w:pStyle w:val="ListParagraph"/>
        <w:autoSpaceDE w:val="0"/>
        <w:autoSpaceDN w:val="0"/>
        <w:adjustRightInd w:val="0"/>
        <w:spacing w:before="120" w:after="120" w:line="276" w:lineRule="auto"/>
        <w:ind w:left="0"/>
        <w:contextualSpacing w:val="0"/>
        <w:jc w:val="both"/>
        <w:rPr>
          <w:rFonts w:asciiTheme="minorHAnsi" w:eastAsia="Times New Roman" w:hAnsiTheme="minorHAnsi" w:cs="Arial"/>
          <w:bCs/>
          <w:color w:val="2F5496" w:themeColor="accent5" w:themeShade="BF"/>
          <w:sz w:val="21"/>
          <w:szCs w:val="21"/>
        </w:rPr>
      </w:pPr>
      <w:r w:rsidRPr="00746A94">
        <w:rPr>
          <w:rFonts w:asciiTheme="minorHAnsi" w:eastAsia="Times New Roman" w:hAnsiTheme="minorHAnsi" w:cs="Arial"/>
          <w:bCs/>
          <w:color w:val="2F5496" w:themeColor="accent5" w:themeShade="BF"/>
          <w:sz w:val="21"/>
          <w:szCs w:val="21"/>
        </w:rPr>
        <w:t>Adressieren Sie bitte folgende Fragen bezogen auf die Entwicklung einer digitalen Lösung:</w:t>
      </w:r>
    </w:p>
    <w:p w14:paraId="09B0A7B2" w14:textId="77777777" w:rsidR="00C43C75" w:rsidRPr="00746A94" w:rsidRDefault="00C43C75" w:rsidP="00746A94">
      <w:pPr>
        <w:pStyle w:val="ListParagraph"/>
        <w:numPr>
          <w:ilvl w:val="0"/>
          <w:numId w:val="21"/>
        </w:numPr>
        <w:autoSpaceDE w:val="0"/>
        <w:autoSpaceDN w:val="0"/>
        <w:adjustRightInd w:val="0"/>
        <w:spacing w:line="276" w:lineRule="auto"/>
        <w:ind w:left="714" w:hanging="357"/>
        <w:contextualSpacing w:val="0"/>
        <w:jc w:val="both"/>
        <w:rPr>
          <w:rFonts w:asciiTheme="minorHAnsi" w:eastAsia="Times New Roman" w:hAnsiTheme="minorHAnsi" w:cs="Arial"/>
          <w:bCs/>
          <w:color w:val="2F5496" w:themeColor="accent5" w:themeShade="BF"/>
          <w:sz w:val="21"/>
          <w:szCs w:val="21"/>
        </w:rPr>
      </w:pPr>
      <w:r w:rsidRPr="00746A94">
        <w:rPr>
          <w:rFonts w:asciiTheme="minorHAnsi" w:eastAsia="Times New Roman" w:hAnsiTheme="minorHAnsi" w:cs="Arial"/>
          <w:bCs/>
          <w:color w:val="2F5496" w:themeColor="accent5" w:themeShade="BF"/>
          <w:sz w:val="21"/>
          <w:szCs w:val="21"/>
        </w:rPr>
        <w:t>Wird eine proprietäre Technik entwickelt/eingesetzt oder auf bestehende Lösungen (</w:t>
      </w:r>
      <w:r w:rsidRPr="007C4733">
        <w:rPr>
          <w:rFonts w:asciiTheme="minorHAnsi" w:eastAsia="Times New Roman" w:hAnsiTheme="minorHAnsi" w:cs="Arial"/>
          <w:bCs/>
          <w:i/>
          <w:iCs/>
          <w:color w:val="2F5496" w:themeColor="accent5" w:themeShade="BF"/>
          <w:sz w:val="21"/>
          <w:szCs w:val="21"/>
        </w:rPr>
        <w:t>open source</w:t>
      </w:r>
      <w:r w:rsidRPr="00746A94">
        <w:rPr>
          <w:rFonts w:asciiTheme="minorHAnsi" w:eastAsia="Times New Roman" w:hAnsiTheme="minorHAnsi" w:cs="Arial"/>
          <w:bCs/>
          <w:color w:val="2F5496" w:themeColor="accent5" w:themeShade="BF"/>
          <w:sz w:val="21"/>
          <w:szCs w:val="21"/>
        </w:rPr>
        <w:t>?) zurückgegriffen?</w:t>
      </w:r>
    </w:p>
    <w:p w14:paraId="591E1541" w14:textId="77777777" w:rsidR="00C43C75" w:rsidRPr="00746A94" w:rsidRDefault="00C43C75" w:rsidP="00746A94">
      <w:pPr>
        <w:pStyle w:val="ListParagraph"/>
        <w:numPr>
          <w:ilvl w:val="0"/>
          <w:numId w:val="21"/>
        </w:numPr>
        <w:autoSpaceDE w:val="0"/>
        <w:autoSpaceDN w:val="0"/>
        <w:adjustRightInd w:val="0"/>
        <w:spacing w:line="276" w:lineRule="auto"/>
        <w:ind w:left="714" w:hanging="357"/>
        <w:contextualSpacing w:val="0"/>
        <w:jc w:val="both"/>
        <w:rPr>
          <w:rFonts w:asciiTheme="minorHAnsi" w:eastAsia="Times New Roman" w:hAnsiTheme="minorHAnsi" w:cs="Arial"/>
          <w:bCs/>
          <w:color w:val="2F5496" w:themeColor="accent5" w:themeShade="BF"/>
          <w:sz w:val="21"/>
          <w:szCs w:val="21"/>
        </w:rPr>
      </w:pPr>
      <w:r w:rsidRPr="00746A94">
        <w:rPr>
          <w:rFonts w:asciiTheme="minorHAnsi" w:eastAsia="Times New Roman" w:hAnsiTheme="minorHAnsi" w:cs="Arial"/>
          <w:bCs/>
          <w:color w:val="2F5496" w:themeColor="accent5" w:themeShade="BF"/>
          <w:sz w:val="21"/>
          <w:szCs w:val="21"/>
        </w:rPr>
        <w:t>Skizzieren Sie Maßnahmen zur Herstellung der Interoperabilität. Nennen Sie die zu verwendenden Standards und Schnittstellen.</w:t>
      </w:r>
    </w:p>
    <w:p w14:paraId="7222444A" w14:textId="77777777" w:rsidR="00C43C75" w:rsidRPr="00746A94" w:rsidRDefault="00C43C75" w:rsidP="00746A94">
      <w:pPr>
        <w:pStyle w:val="ListParagraph"/>
        <w:numPr>
          <w:ilvl w:val="0"/>
          <w:numId w:val="21"/>
        </w:numPr>
        <w:autoSpaceDE w:val="0"/>
        <w:autoSpaceDN w:val="0"/>
        <w:adjustRightInd w:val="0"/>
        <w:spacing w:line="276" w:lineRule="auto"/>
        <w:ind w:left="714" w:hanging="357"/>
        <w:contextualSpacing w:val="0"/>
        <w:jc w:val="both"/>
        <w:rPr>
          <w:rFonts w:asciiTheme="minorHAnsi" w:eastAsia="Times New Roman" w:hAnsiTheme="minorHAnsi" w:cs="Arial"/>
          <w:bCs/>
          <w:color w:val="2F5496" w:themeColor="accent5" w:themeShade="BF"/>
          <w:sz w:val="21"/>
          <w:szCs w:val="21"/>
        </w:rPr>
      </w:pPr>
      <w:r w:rsidRPr="00746A94">
        <w:rPr>
          <w:rFonts w:asciiTheme="minorHAnsi" w:eastAsia="Times New Roman" w:hAnsiTheme="minorHAnsi" w:cs="Arial"/>
          <w:bCs/>
          <w:color w:val="2F5496" w:themeColor="accent5" w:themeShade="BF"/>
          <w:sz w:val="21"/>
          <w:szCs w:val="21"/>
        </w:rPr>
        <w:t>Skizzieren Sie Ihr Datenschutzkonzept.</w:t>
      </w:r>
    </w:p>
    <w:p w14:paraId="71DF5F78" w14:textId="753A20D2" w:rsidR="00CD27FA" w:rsidRPr="00324734" w:rsidRDefault="00C43C75" w:rsidP="00324734">
      <w:pPr>
        <w:pStyle w:val="ListParagraph"/>
        <w:numPr>
          <w:ilvl w:val="0"/>
          <w:numId w:val="21"/>
        </w:numPr>
        <w:autoSpaceDE w:val="0"/>
        <w:autoSpaceDN w:val="0"/>
        <w:adjustRightInd w:val="0"/>
        <w:spacing w:line="276" w:lineRule="auto"/>
        <w:ind w:left="714" w:hanging="357"/>
        <w:contextualSpacing w:val="0"/>
        <w:jc w:val="both"/>
        <w:rPr>
          <w:rFonts w:asciiTheme="minorHAnsi" w:eastAsia="Times New Roman" w:hAnsiTheme="minorHAnsi" w:cs="Arial"/>
          <w:bCs/>
          <w:color w:val="2F5496" w:themeColor="accent5" w:themeShade="BF"/>
          <w:sz w:val="21"/>
          <w:szCs w:val="21"/>
        </w:rPr>
      </w:pPr>
      <w:r w:rsidRPr="00746A94">
        <w:rPr>
          <w:rFonts w:asciiTheme="minorHAnsi" w:eastAsia="Times New Roman" w:hAnsiTheme="minorHAnsi" w:cs="Arial"/>
          <w:bCs/>
          <w:color w:val="2F5496" w:themeColor="accent5" w:themeShade="BF"/>
          <w:sz w:val="21"/>
          <w:szCs w:val="21"/>
        </w:rPr>
        <w:t>Skizzieren Sie die erforderliche IT-Infrastruktur (Hardware, Software, Dienstleistungen/Rechenleistung) und bestätigen Sie das Vorhandenseinen der notwendigen Mindestausstattung.</w:t>
      </w:r>
    </w:p>
    <w:p w14:paraId="3567CBCC" w14:textId="00B7FFFD" w:rsidR="00324734" w:rsidRPr="004A131C" w:rsidRDefault="00324734" w:rsidP="00066276">
      <w:pPr>
        <w:pStyle w:val="ListParagraph"/>
        <w:keepNext/>
        <w:numPr>
          <w:ilvl w:val="0"/>
          <w:numId w:val="11"/>
        </w:numPr>
        <w:autoSpaceDE w:val="0"/>
        <w:autoSpaceDN w:val="0"/>
        <w:adjustRightInd w:val="0"/>
        <w:spacing w:before="360" w:after="120" w:line="276" w:lineRule="auto"/>
        <w:ind w:left="425" w:hanging="425"/>
        <w:contextualSpacing w:val="0"/>
        <w:jc w:val="both"/>
        <w:rPr>
          <w:rFonts w:asciiTheme="minorHAnsi" w:hAnsiTheme="minorHAnsi" w:cs="Arial"/>
          <w:b/>
          <w:bCs/>
          <w:color w:val="003754"/>
          <w:sz w:val="24"/>
        </w:rPr>
      </w:pPr>
      <w:r>
        <w:rPr>
          <w:rFonts w:asciiTheme="minorHAnsi" w:hAnsiTheme="minorHAnsi" w:cs="Arial"/>
          <w:b/>
          <w:bCs/>
          <w:color w:val="003754"/>
          <w:sz w:val="24"/>
          <w:szCs w:val="24"/>
        </w:rPr>
        <w:t>Innovations</w:t>
      </w:r>
      <w:r w:rsidR="00F16594">
        <w:rPr>
          <w:rFonts w:asciiTheme="minorHAnsi" w:hAnsiTheme="minorHAnsi" w:cs="Arial"/>
          <w:b/>
          <w:bCs/>
          <w:color w:val="003754"/>
          <w:sz w:val="24"/>
          <w:szCs w:val="24"/>
        </w:rPr>
        <w:t>- und Translations</w:t>
      </w:r>
      <w:r>
        <w:rPr>
          <w:rFonts w:asciiTheme="minorHAnsi" w:hAnsiTheme="minorHAnsi" w:cs="Arial"/>
          <w:b/>
          <w:bCs/>
          <w:color w:val="003754"/>
          <w:sz w:val="24"/>
          <w:szCs w:val="24"/>
        </w:rPr>
        <w:t>p</w:t>
      </w:r>
      <w:r w:rsidRPr="004A131C">
        <w:rPr>
          <w:rFonts w:asciiTheme="minorHAnsi" w:hAnsiTheme="minorHAnsi" w:cs="Arial"/>
          <w:b/>
          <w:bCs/>
          <w:color w:val="003754"/>
          <w:sz w:val="24"/>
        </w:rPr>
        <w:t>otenzial de</w:t>
      </w:r>
      <w:r>
        <w:rPr>
          <w:rFonts w:asciiTheme="minorHAnsi" w:hAnsiTheme="minorHAnsi" w:cs="Arial"/>
          <w:b/>
          <w:bCs/>
          <w:color w:val="003754"/>
          <w:sz w:val="24"/>
        </w:rPr>
        <w:t>s Forschungsprojekts</w:t>
      </w:r>
    </w:p>
    <w:p w14:paraId="090B9800" w14:textId="011446E5" w:rsidR="00622377" w:rsidRPr="00D71AB4" w:rsidRDefault="00324734" w:rsidP="00D71AB4">
      <w:pPr>
        <w:spacing w:after="360" w:line="276" w:lineRule="auto"/>
        <w:rPr>
          <w:rFonts w:asciiTheme="minorHAnsi" w:hAnsiTheme="minorHAnsi" w:cs="Arial"/>
          <w:bCs/>
          <w:sz w:val="21"/>
          <w:szCs w:val="21"/>
          <w:lang w:val="de-DE"/>
        </w:rPr>
      </w:pPr>
      <w:r>
        <w:rPr>
          <w:rFonts w:asciiTheme="minorHAnsi" w:hAnsiTheme="minorHAnsi" w:cs="Arial"/>
          <w:bCs/>
          <w:sz w:val="21"/>
          <w:szCs w:val="21"/>
          <w:lang w:val="de-DE"/>
        </w:rPr>
        <w:t xml:space="preserve">Aufbauend auf den Punkten I und </w:t>
      </w:r>
      <w:r w:rsidRPr="009634ED">
        <w:rPr>
          <w:rFonts w:asciiTheme="minorHAnsi" w:hAnsiTheme="minorHAnsi" w:cs="Arial"/>
          <w:bCs/>
          <w:sz w:val="21"/>
          <w:szCs w:val="21"/>
          <w:lang w:val="de-DE"/>
        </w:rPr>
        <w:t>II, beschreiben Sie in diesem Abschnitt bitte kurz, wie Ihrer Meinung nach Ihr Projekt zur Weiterentwicklung von z.</w:t>
      </w:r>
      <w:r>
        <w:rPr>
          <w:rFonts w:asciiTheme="minorHAnsi" w:hAnsiTheme="minorHAnsi" w:cs="Arial"/>
          <w:bCs/>
          <w:sz w:val="21"/>
          <w:szCs w:val="21"/>
          <w:lang w:val="de-DE"/>
        </w:rPr>
        <w:t> </w:t>
      </w:r>
      <w:r w:rsidRPr="009634ED">
        <w:rPr>
          <w:rFonts w:asciiTheme="minorHAnsi" w:hAnsiTheme="minorHAnsi" w:cs="Arial"/>
          <w:bCs/>
          <w:sz w:val="21"/>
          <w:szCs w:val="21"/>
          <w:lang w:val="de-DE"/>
        </w:rPr>
        <w:t>B. Mechanismen, Methoden, Prozessen, Diagnostik, Therapien oder Versorgungsformen in dem Feld in dem Sie Ihr Projekt verorten</w:t>
      </w:r>
      <w:r>
        <w:rPr>
          <w:rFonts w:asciiTheme="minorHAnsi" w:hAnsiTheme="minorHAnsi" w:cs="Arial"/>
          <w:bCs/>
          <w:sz w:val="21"/>
          <w:szCs w:val="21"/>
          <w:lang w:val="de-DE"/>
        </w:rPr>
        <w:t>,</w:t>
      </w:r>
      <w:r w:rsidRPr="009634ED">
        <w:rPr>
          <w:rFonts w:asciiTheme="minorHAnsi" w:hAnsiTheme="minorHAnsi" w:cs="Arial"/>
          <w:bCs/>
          <w:sz w:val="21"/>
          <w:szCs w:val="21"/>
          <w:lang w:val="de-DE"/>
        </w:rPr>
        <w:t xml:space="preserve"> beiträgt. Mögliche Kriterien zur Beurteilung des Innovationscharakters eines Projekts sind z.</w:t>
      </w:r>
      <w:r>
        <w:rPr>
          <w:rFonts w:asciiTheme="minorHAnsi" w:hAnsiTheme="minorHAnsi" w:cs="Arial"/>
          <w:bCs/>
          <w:sz w:val="21"/>
          <w:szCs w:val="21"/>
          <w:lang w:val="de-DE"/>
        </w:rPr>
        <w:t> </w:t>
      </w:r>
      <w:r w:rsidRPr="009634ED">
        <w:rPr>
          <w:rFonts w:asciiTheme="minorHAnsi" w:hAnsiTheme="minorHAnsi" w:cs="Arial"/>
          <w:bCs/>
          <w:sz w:val="21"/>
          <w:szCs w:val="21"/>
          <w:lang w:val="de-DE"/>
        </w:rPr>
        <w:t xml:space="preserve">B. die Integration oder Nutzung neuer Technologien, partizipative </w:t>
      </w:r>
      <w:r w:rsidRPr="009634ED">
        <w:rPr>
          <w:rFonts w:asciiTheme="minorHAnsi" w:hAnsiTheme="minorHAnsi" w:cs="Arial"/>
          <w:bCs/>
          <w:sz w:val="21"/>
          <w:szCs w:val="21"/>
          <w:lang w:val="de-DE"/>
        </w:rPr>
        <w:lastRenderedPageBreak/>
        <w:t>und interdisziplinäre Projekte oder das Projekt erforscht einen neuen Ansatz zur Lösung einer ungelösten Frage/eines ungelösten wissenschaftlichen oder medizinischen Bedarfs. Beantworten Sie diese Frage so spezifisch (projekt- und feldbezogen) wie möglich.</w:t>
      </w:r>
    </w:p>
    <w:p w14:paraId="5BF06919" w14:textId="77777777" w:rsidR="00D71AB4" w:rsidRPr="007B2E19" w:rsidRDefault="00D71AB4" w:rsidP="00D71AB4">
      <w:pPr>
        <w:pStyle w:val="ListParagraph"/>
        <w:keepNext/>
        <w:numPr>
          <w:ilvl w:val="0"/>
          <w:numId w:val="11"/>
        </w:numPr>
        <w:autoSpaceDE w:val="0"/>
        <w:autoSpaceDN w:val="0"/>
        <w:adjustRightInd w:val="0"/>
        <w:spacing w:before="360" w:after="120" w:line="276" w:lineRule="auto"/>
        <w:ind w:left="426" w:hanging="284"/>
        <w:contextualSpacing w:val="0"/>
        <w:jc w:val="both"/>
        <w:rPr>
          <w:rFonts w:asciiTheme="minorHAnsi" w:hAnsiTheme="minorHAnsi" w:cs="Arial"/>
          <w:b/>
          <w:bCs/>
          <w:color w:val="003754"/>
          <w:sz w:val="24"/>
          <w:szCs w:val="24"/>
          <w:lang w:val="en-US"/>
        </w:rPr>
      </w:pPr>
      <w:r w:rsidRPr="007B2E19">
        <w:rPr>
          <w:rFonts w:asciiTheme="minorHAnsi" w:hAnsiTheme="minorHAnsi" w:cs="Arial"/>
          <w:b/>
          <w:bCs/>
          <w:color w:val="003754"/>
          <w:sz w:val="24"/>
          <w:szCs w:val="24"/>
          <w:lang w:val="en-US"/>
        </w:rPr>
        <w:t xml:space="preserve">Open Science, </w:t>
      </w:r>
      <w:r>
        <w:rPr>
          <w:rFonts w:asciiTheme="minorHAnsi" w:hAnsiTheme="minorHAnsi" w:cs="Arial"/>
          <w:b/>
          <w:bCs/>
          <w:color w:val="003754"/>
          <w:sz w:val="24"/>
          <w:szCs w:val="24"/>
          <w:lang w:val="en-US"/>
        </w:rPr>
        <w:t>D</w:t>
      </w:r>
      <w:r w:rsidRPr="007B2E19">
        <w:rPr>
          <w:rFonts w:asciiTheme="minorHAnsi" w:hAnsiTheme="minorHAnsi" w:cs="Arial"/>
          <w:b/>
          <w:bCs/>
          <w:color w:val="003754"/>
          <w:sz w:val="24"/>
          <w:szCs w:val="24"/>
          <w:lang w:val="en-US"/>
        </w:rPr>
        <w:t xml:space="preserve">ata </w:t>
      </w:r>
      <w:r>
        <w:rPr>
          <w:rFonts w:asciiTheme="minorHAnsi" w:hAnsiTheme="minorHAnsi" w:cs="Arial"/>
          <w:b/>
          <w:bCs/>
          <w:color w:val="003754"/>
          <w:sz w:val="24"/>
          <w:szCs w:val="24"/>
          <w:lang w:val="en-US"/>
        </w:rPr>
        <w:t>S</w:t>
      </w:r>
      <w:r w:rsidRPr="007B2E19">
        <w:rPr>
          <w:rFonts w:asciiTheme="minorHAnsi" w:hAnsiTheme="minorHAnsi" w:cs="Arial"/>
          <w:b/>
          <w:bCs/>
          <w:color w:val="003754"/>
          <w:sz w:val="24"/>
          <w:szCs w:val="24"/>
          <w:lang w:val="en-US"/>
        </w:rPr>
        <w:t xml:space="preserve">haring, </w:t>
      </w:r>
      <w:proofErr w:type="spellStart"/>
      <w:r w:rsidRPr="007B2E19">
        <w:rPr>
          <w:rFonts w:asciiTheme="minorHAnsi" w:hAnsiTheme="minorHAnsi" w:cs="Arial"/>
          <w:b/>
          <w:bCs/>
          <w:color w:val="003754"/>
          <w:sz w:val="24"/>
          <w:szCs w:val="24"/>
          <w:lang w:val="en-US"/>
        </w:rPr>
        <w:t>Forschungsdatenmanagement</w:t>
      </w:r>
      <w:proofErr w:type="spellEnd"/>
    </w:p>
    <w:p w14:paraId="30FCBB99" w14:textId="68181085" w:rsidR="00D71AB4" w:rsidRDefault="00F16594" w:rsidP="00D71AB4">
      <w:pPr>
        <w:spacing w:after="160" w:line="276" w:lineRule="auto"/>
        <w:rPr>
          <w:rFonts w:asciiTheme="minorHAnsi" w:hAnsiTheme="minorHAnsi" w:cs="Arial"/>
          <w:bCs/>
          <w:sz w:val="21"/>
          <w:szCs w:val="21"/>
          <w:lang w:val="de-DE"/>
        </w:rPr>
      </w:pPr>
      <w:r w:rsidRPr="00F16594">
        <w:rPr>
          <w:rFonts w:asciiTheme="minorHAnsi" w:hAnsiTheme="minorHAnsi" w:cs="Arial"/>
          <w:bCs/>
          <w:sz w:val="21"/>
          <w:szCs w:val="21"/>
          <w:lang w:val="de-DE"/>
        </w:rPr>
        <w:t>Bitte beschreiben Sie kurz Ihre Strategien für die Transparenz Ihres Forschungsprojekts, z. B. offen zugängige Methoden, und für die Veröffentlichung Ihrer Ergebnisse (erwartete und unerwartete Ergebnisse, Nullergebnisse). Beschreiben Sie kurz Ihre Pläne, Ihre Forschungsergebnisse sowohl für andere Forscher*innen als auch für die breite Öffentlichkeit frei und nutzbar zur Verfügung zu stellen (Open Science und/oder Data Sharing-Strategie). Welche konkreten Maßnahmen bezogen auf das Datenschutzkonzept sind geplant, um Data Sharing/Open Science zu ermöglichen? Ist eine freie Verfügbarkeit des Software-Quellcodes (open source) geplant? Geben Sie zusätzlich Auskunft über die Integration eines Forschungsdatenmanagementplans. Nennen Sie Strategien zur Gestaltung von Schnittstellen und Vernetzung mit ggf. vorhandenen vergleichbaren oder ergänzenden Projekten am BIH/an der Charité.</w:t>
      </w:r>
    </w:p>
    <w:p w14:paraId="6AB5BC6A" w14:textId="77777777" w:rsidR="00D71AB4" w:rsidRPr="00A03B81" w:rsidDel="00A3639B" w:rsidRDefault="00D71AB4" w:rsidP="00D71AB4">
      <w:pPr>
        <w:spacing w:after="360" w:line="276" w:lineRule="auto"/>
        <w:rPr>
          <w:lang w:val="de-DE"/>
        </w:rPr>
      </w:pPr>
      <w:r w:rsidRPr="00A03B81" w:rsidDel="00A3639B">
        <w:rPr>
          <w:rFonts w:asciiTheme="minorHAnsi" w:hAnsiTheme="minorHAnsi" w:cs="Arial"/>
          <w:bCs/>
          <w:sz w:val="21"/>
          <w:szCs w:val="21"/>
          <w:lang w:val="de-DE"/>
        </w:rPr>
        <w:t xml:space="preserve">Stellen Sie sicher, dass </w:t>
      </w:r>
      <w:r>
        <w:rPr>
          <w:rFonts w:asciiTheme="minorHAnsi" w:hAnsiTheme="minorHAnsi" w:cs="Arial"/>
          <w:bCs/>
          <w:sz w:val="21"/>
          <w:szCs w:val="21"/>
          <w:lang w:val="de-DE"/>
        </w:rPr>
        <w:t>das</w:t>
      </w:r>
      <w:r w:rsidRPr="00A03B81" w:rsidDel="00A3639B">
        <w:rPr>
          <w:rFonts w:asciiTheme="minorHAnsi" w:hAnsiTheme="minorHAnsi" w:cs="Arial"/>
          <w:bCs/>
          <w:sz w:val="21"/>
          <w:szCs w:val="21"/>
          <w:lang w:val="de-DE"/>
        </w:rPr>
        <w:t xml:space="preserve">, was Sie hier vorschlagen, </w:t>
      </w:r>
      <w:r>
        <w:rPr>
          <w:rFonts w:asciiTheme="minorHAnsi" w:hAnsiTheme="minorHAnsi" w:cs="Arial"/>
          <w:bCs/>
          <w:sz w:val="21"/>
          <w:szCs w:val="21"/>
          <w:lang w:val="de-DE"/>
        </w:rPr>
        <w:t>einen klaren und direkten Projektbezug hat</w:t>
      </w:r>
      <w:r w:rsidRPr="00A03B81" w:rsidDel="00A3639B">
        <w:rPr>
          <w:rFonts w:asciiTheme="minorHAnsi" w:hAnsiTheme="minorHAnsi" w:cs="Arial"/>
          <w:bCs/>
          <w:sz w:val="21"/>
          <w:szCs w:val="21"/>
          <w:lang w:val="de-DE"/>
        </w:rPr>
        <w:t xml:space="preserve"> und </w:t>
      </w:r>
      <w:r>
        <w:rPr>
          <w:rFonts w:asciiTheme="minorHAnsi" w:hAnsiTheme="minorHAnsi" w:cs="Arial"/>
          <w:bCs/>
          <w:sz w:val="21"/>
          <w:szCs w:val="21"/>
          <w:lang w:val="de-DE"/>
        </w:rPr>
        <w:t xml:space="preserve">ggf. </w:t>
      </w:r>
      <w:r w:rsidRPr="00A03B81" w:rsidDel="00A3639B">
        <w:rPr>
          <w:rFonts w:asciiTheme="minorHAnsi" w:hAnsiTheme="minorHAnsi" w:cs="Arial"/>
          <w:bCs/>
          <w:sz w:val="21"/>
          <w:szCs w:val="21"/>
          <w:lang w:val="de-DE"/>
        </w:rPr>
        <w:t>im Abschnitt Meilensteine/Arbeitspakete berücksichtigt wird.</w:t>
      </w:r>
    </w:p>
    <w:p w14:paraId="590A148F" w14:textId="77777777" w:rsidR="00D71AB4" w:rsidRPr="00E001B2" w:rsidRDefault="00D71AB4" w:rsidP="00D71AB4">
      <w:pPr>
        <w:pStyle w:val="ListParagraph"/>
        <w:keepNext/>
        <w:numPr>
          <w:ilvl w:val="0"/>
          <w:numId w:val="11"/>
        </w:numPr>
        <w:spacing w:before="360" w:after="120" w:line="276" w:lineRule="auto"/>
        <w:ind w:left="426" w:hanging="284"/>
        <w:contextualSpacing w:val="0"/>
        <w:rPr>
          <w:rFonts w:asciiTheme="minorHAnsi" w:hAnsiTheme="minorHAnsi" w:cs="Arial"/>
          <w:b/>
          <w:bCs/>
          <w:color w:val="003754"/>
          <w:sz w:val="24"/>
        </w:rPr>
      </w:pPr>
      <w:r w:rsidRPr="00E001B2">
        <w:rPr>
          <w:rFonts w:asciiTheme="minorHAnsi" w:hAnsiTheme="minorHAnsi" w:cs="Arial"/>
          <w:b/>
          <w:bCs/>
          <w:color w:val="003754"/>
          <w:sz w:val="24"/>
        </w:rPr>
        <w:t>Meilensteine und Zeitplan für das Forschungsprojekt</w:t>
      </w:r>
    </w:p>
    <w:p w14:paraId="72C39AEC" w14:textId="77777777" w:rsidR="00D71AB4" w:rsidRPr="005A39C1" w:rsidRDefault="00D71AB4" w:rsidP="00D71AB4">
      <w:pPr>
        <w:spacing w:before="0" w:line="276" w:lineRule="auto"/>
        <w:rPr>
          <w:rFonts w:asciiTheme="minorHAnsi" w:hAnsiTheme="minorHAnsi" w:cs="Arial"/>
          <w:bCs/>
          <w:sz w:val="21"/>
          <w:szCs w:val="21"/>
          <w:lang w:val="de-DE"/>
        </w:rPr>
      </w:pPr>
      <w:r w:rsidRPr="00FC5A5C">
        <w:rPr>
          <w:rFonts w:asciiTheme="minorHAnsi" w:hAnsiTheme="minorHAnsi" w:cs="Arial"/>
          <w:bCs/>
          <w:sz w:val="21"/>
          <w:szCs w:val="21"/>
          <w:lang w:val="de-DE"/>
        </w:rPr>
        <w:t>Achten Sie darauf, dass die von Ihnen unter I-IV diskutierten Aktivitäten an dies</w:t>
      </w:r>
      <w:r>
        <w:rPr>
          <w:rFonts w:asciiTheme="minorHAnsi" w:hAnsiTheme="minorHAnsi" w:cs="Arial"/>
          <w:bCs/>
          <w:sz w:val="21"/>
          <w:szCs w:val="21"/>
          <w:lang w:val="de-DE"/>
        </w:rPr>
        <w:t>er Stelle mitabgebildet sind.</w:t>
      </w:r>
    </w:p>
    <w:p w14:paraId="65E6C50E" w14:textId="5ADF39A3" w:rsidR="00BA44CC" w:rsidRPr="00EF5E53" w:rsidRDefault="00D71AB4" w:rsidP="008054AC">
      <w:pPr>
        <w:pStyle w:val="ListParagraph"/>
        <w:numPr>
          <w:ilvl w:val="0"/>
          <w:numId w:val="11"/>
        </w:numPr>
        <w:autoSpaceDE w:val="0"/>
        <w:autoSpaceDN w:val="0"/>
        <w:adjustRightInd w:val="0"/>
        <w:spacing w:before="360" w:after="960" w:line="276" w:lineRule="auto"/>
        <w:ind w:left="426" w:hanging="284"/>
        <w:contextualSpacing w:val="0"/>
        <w:jc w:val="both"/>
        <w:rPr>
          <w:rFonts w:asciiTheme="minorHAnsi" w:hAnsiTheme="minorHAnsi" w:cs="Arial"/>
          <w:bCs/>
          <w:sz w:val="24"/>
          <w:szCs w:val="24"/>
          <w:lang w:val="en-US"/>
        </w:rPr>
      </w:pPr>
      <w:r>
        <w:rPr>
          <w:rFonts w:asciiTheme="minorHAnsi" w:hAnsiTheme="minorHAnsi" w:cs="Arial"/>
          <w:b/>
          <w:bCs/>
          <w:color w:val="003754"/>
          <w:sz w:val="24"/>
          <w:szCs w:val="24"/>
        </w:rPr>
        <w:t xml:space="preserve">Referenzen </w:t>
      </w:r>
      <w:r w:rsidRPr="008561E8">
        <w:rPr>
          <w:rFonts w:asciiTheme="minorHAnsi" w:hAnsiTheme="minorHAnsi" w:cs="Calibri"/>
          <w:sz w:val="21"/>
          <w:szCs w:val="21"/>
        </w:rPr>
        <w:t>(max. 10)</w:t>
      </w:r>
    </w:p>
    <w:sectPr w:rsidR="00BA44CC" w:rsidRPr="00EF5E53" w:rsidSect="00EC1B90">
      <w:footerReference w:type="default" r:id="rId11"/>
      <w:headerReference w:type="first" r:id="rId12"/>
      <w:footerReference w:type="first" r:id="rId13"/>
      <w:type w:val="continuous"/>
      <w:pgSz w:w="11906" w:h="16838" w:code="9"/>
      <w:pgMar w:top="1361" w:right="1134" w:bottom="794" w:left="1276" w:header="454"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5E38C" w14:textId="77777777" w:rsidR="00903481" w:rsidRDefault="00903481">
      <w:r>
        <w:separator/>
      </w:r>
    </w:p>
  </w:endnote>
  <w:endnote w:type="continuationSeparator" w:id="0">
    <w:p w14:paraId="6ED9EE0B" w14:textId="77777777" w:rsidR="00903481" w:rsidRDefault="00903481">
      <w:r>
        <w:continuationSeparator/>
      </w:r>
    </w:p>
  </w:endnote>
  <w:endnote w:type="continuationNotice" w:id="1">
    <w:p w14:paraId="19757DF4" w14:textId="77777777" w:rsidR="00903481" w:rsidRDefault="0090348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rthold Walbaum Book">
    <w:altName w:val="Georgia"/>
    <w:panose1 w:val="020B0604020202020204"/>
    <w:charset w:val="00"/>
    <w:family w:val="roman"/>
    <w:pitch w:val="variable"/>
    <w:sig w:usb0="8000002F" w:usb1="10000048"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99345"/>
      <w:docPartObj>
        <w:docPartGallery w:val="Page Numbers (Bottom of Page)"/>
        <w:docPartUnique/>
      </w:docPartObj>
    </w:sdtPr>
    <w:sdtEndPr>
      <w:rPr>
        <w:noProof/>
      </w:rPr>
    </w:sdtEndPr>
    <w:sdtContent>
      <w:p w14:paraId="40F496F9" w14:textId="2ED4AD4A" w:rsidR="00EC1B90" w:rsidRDefault="00EC1B90">
        <w:pPr>
          <w:pStyle w:val="Footer"/>
          <w:jc w:val="center"/>
        </w:pPr>
        <w:r>
          <w:fldChar w:fldCharType="begin"/>
        </w:r>
        <w:r>
          <w:instrText xml:space="preserve"> PAGE   \* MERGEFORMAT </w:instrText>
        </w:r>
        <w:r>
          <w:fldChar w:fldCharType="separate"/>
        </w:r>
        <w:r w:rsidR="00EE627C">
          <w:rPr>
            <w:noProof/>
          </w:rPr>
          <w:t>6</w:t>
        </w:r>
        <w:r>
          <w:rPr>
            <w:noProof/>
          </w:rPr>
          <w:fldChar w:fldCharType="end"/>
        </w:r>
      </w:p>
    </w:sdtContent>
  </w:sdt>
  <w:p w14:paraId="37F05190" w14:textId="77777777" w:rsidR="00551334" w:rsidRDefault="00551334" w:rsidP="00EC1B90">
    <w:pPr>
      <w:pStyle w:val="Footer"/>
      <w:spacing w:befor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844404"/>
      <w:docPartObj>
        <w:docPartGallery w:val="Page Numbers (Bottom of Page)"/>
        <w:docPartUnique/>
      </w:docPartObj>
    </w:sdtPr>
    <w:sdtEndPr>
      <w:rPr>
        <w:noProof/>
      </w:rPr>
    </w:sdtEndPr>
    <w:sdtContent>
      <w:p w14:paraId="5FE90FD5" w14:textId="73AC9DF3" w:rsidR="00EC1B90" w:rsidRDefault="00EC1B90">
        <w:pPr>
          <w:pStyle w:val="Footer"/>
          <w:jc w:val="center"/>
        </w:pPr>
        <w:r>
          <w:fldChar w:fldCharType="begin"/>
        </w:r>
        <w:r>
          <w:instrText xml:space="preserve"> PAGE   \* MERGEFORMAT </w:instrText>
        </w:r>
        <w:r>
          <w:fldChar w:fldCharType="separate"/>
        </w:r>
        <w:r w:rsidR="00EE627C">
          <w:rPr>
            <w:noProof/>
          </w:rPr>
          <w:t>1</w:t>
        </w:r>
        <w:r>
          <w:rPr>
            <w:noProof/>
          </w:rPr>
          <w:fldChar w:fldCharType="end"/>
        </w:r>
      </w:p>
    </w:sdtContent>
  </w:sdt>
  <w:p w14:paraId="0C8A4235" w14:textId="42FE5F30" w:rsidR="004D1291" w:rsidRPr="008B75A9" w:rsidRDefault="004D1291" w:rsidP="008B75A9">
    <w:pPr>
      <w:pStyle w:val="Footer"/>
      <w:spacing w:before="0"/>
      <w:jc w:val="left"/>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66969" w14:textId="77777777" w:rsidR="00903481" w:rsidRDefault="00903481">
      <w:r>
        <w:separator/>
      </w:r>
    </w:p>
  </w:footnote>
  <w:footnote w:type="continuationSeparator" w:id="0">
    <w:p w14:paraId="53F654AF" w14:textId="77777777" w:rsidR="00903481" w:rsidRDefault="00903481">
      <w:r>
        <w:continuationSeparator/>
      </w:r>
    </w:p>
  </w:footnote>
  <w:footnote w:type="continuationNotice" w:id="1">
    <w:p w14:paraId="3B7AF8F0" w14:textId="77777777" w:rsidR="00903481" w:rsidRDefault="0090348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CellMar>
        <w:left w:w="0" w:type="dxa"/>
        <w:right w:w="0" w:type="dxa"/>
      </w:tblCellMar>
      <w:tblLook w:val="01E0" w:firstRow="1" w:lastRow="1" w:firstColumn="1" w:lastColumn="1" w:noHBand="0" w:noVBand="0"/>
    </w:tblPr>
    <w:tblGrid>
      <w:gridCol w:w="9632"/>
      <w:gridCol w:w="149"/>
    </w:tblGrid>
    <w:tr w:rsidR="004D1291" w:rsidRPr="00221418" w14:paraId="76E106A6" w14:textId="77777777" w:rsidTr="00FD04C0">
      <w:trPr>
        <w:trHeight w:val="849"/>
      </w:trPr>
      <w:tc>
        <w:tcPr>
          <w:tcW w:w="9632" w:type="dxa"/>
        </w:tcPr>
        <w:p w14:paraId="33983A41" w14:textId="427ABDFE" w:rsidR="004D1291" w:rsidRPr="00221418" w:rsidRDefault="00ED7B92" w:rsidP="004D1291">
          <w:pPr>
            <w:jc w:val="left"/>
            <w:rPr>
              <w:rFonts w:cs="Arial"/>
              <w:b/>
              <w:color w:val="5F5F5F"/>
              <w:sz w:val="26"/>
              <w:szCs w:val="26"/>
            </w:rPr>
          </w:pPr>
          <w:r>
            <w:rPr>
              <w:noProof/>
              <w:lang w:val="de-DE" w:eastAsia="de-DE"/>
            </w:rPr>
            <w:drawing>
              <wp:anchor distT="0" distB="0" distL="114300" distR="114300" simplePos="0" relativeHeight="251658240" behindDoc="0" locked="0" layoutInCell="1" allowOverlap="1" wp14:anchorId="5A2CB5A0" wp14:editId="07D2EB60">
                <wp:simplePos x="0" y="0"/>
                <wp:positionH relativeFrom="margin">
                  <wp:posOffset>0</wp:posOffset>
                </wp:positionH>
                <wp:positionV relativeFrom="paragraph">
                  <wp:posOffset>897890</wp:posOffset>
                </wp:positionV>
                <wp:extent cx="1797050" cy="349250"/>
                <wp:effectExtent l="0" t="0" r="0" b="0"/>
                <wp:wrapThrough wrapText="bothSides">
                  <wp:wrapPolygon edited="0">
                    <wp:start x="0" y="0"/>
                    <wp:lineTo x="0" y="20029"/>
                    <wp:lineTo x="21295" y="20029"/>
                    <wp:lineTo x="21295" y="0"/>
                    <wp:lineTo x="0" y="0"/>
                  </wp:wrapPolygon>
                </wp:wrapThrough>
                <wp:docPr id="424296171"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96171" name="Picture 4" descr="A close 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97050" cy="349250"/>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8241" behindDoc="0" locked="0" layoutInCell="1" allowOverlap="1" wp14:anchorId="48747B58" wp14:editId="6D5C4513">
                <wp:simplePos x="0" y="0"/>
                <wp:positionH relativeFrom="column">
                  <wp:posOffset>2660650</wp:posOffset>
                </wp:positionH>
                <wp:positionV relativeFrom="paragraph">
                  <wp:posOffset>828675</wp:posOffset>
                </wp:positionV>
                <wp:extent cx="2032000" cy="488315"/>
                <wp:effectExtent l="0" t="0" r="6350" b="6985"/>
                <wp:wrapThrough wrapText="bothSides">
                  <wp:wrapPolygon edited="0">
                    <wp:start x="0" y="0"/>
                    <wp:lineTo x="0" y="21066"/>
                    <wp:lineTo x="21465" y="21066"/>
                    <wp:lineTo x="21465" y="0"/>
                    <wp:lineTo x="0" y="0"/>
                  </wp:wrapPolygon>
                </wp:wrapThrough>
                <wp:docPr id="968870205" name="Picture 1" descr="A red and blue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6660" name="Picture 1" descr="A red and blue ribb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032000" cy="488315"/>
                        </a:xfrm>
                        <a:prstGeom prst="rect">
                          <a:avLst/>
                        </a:prstGeom>
                      </pic:spPr>
                    </pic:pic>
                  </a:graphicData>
                </a:graphic>
                <wp14:sizeRelH relativeFrom="margin">
                  <wp14:pctWidth>0</wp14:pctWidth>
                </wp14:sizeRelH>
                <wp14:sizeRelV relativeFrom="margin">
                  <wp14:pctHeight>0</wp14:pctHeight>
                </wp14:sizeRelV>
              </wp:anchor>
            </w:drawing>
          </w:r>
          <w:r w:rsidR="00FD6DBF" w:rsidRPr="0043491F">
            <w:rPr>
              <w:noProof/>
              <w:lang w:val="de-DE" w:eastAsia="de-DE"/>
            </w:rPr>
            <w:drawing>
              <wp:anchor distT="0" distB="0" distL="114300" distR="114300" simplePos="0" relativeHeight="251658242" behindDoc="0" locked="0" layoutInCell="1" allowOverlap="1" wp14:anchorId="75ED77C4" wp14:editId="183CA010">
                <wp:simplePos x="0" y="0"/>
                <wp:positionH relativeFrom="margin">
                  <wp:posOffset>66040</wp:posOffset>
                </wp:positionH>
                <wp:positionV relativeFrom="paragraph">
                  <wp:posOffset>136525</wp:posOffset>
                </wp:positionV>
                <wp:extent cx="1644650" cy="533400"/>
                <wp:effectExtent l="0" t="0" r="0" b="0"/>
                <wp:wrapNone/>
                <wp:docPr id="4" name="Grafik 4" descr="Ein Bild, das Text, Schrift, Grafiken, Logo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4" name="Grafik 4" descr="Ein Bild, das Text, Schrift, Grafiken, Logo enthält.&#10;&#10;Automatisch generierte Beschreibu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44650" cy="533400"/>
                        </a:xfrm>
                        <a:prstGeom prst="rect">
                          <a:avLst/>
                        </a:prstGeom>
                      </pic:spPr>
                    </pic:pic>
                  </a:graphicData>
                </a:graphic>
                <wp14:sizeRelH relativeFrom="margin">
                  <wp14:pctWidth>0</wp14:pctWidth>
                </wp14:sizeRelH>
                <wp14:sizeRelV relativeFrom="margin">
                  <wp14:pctHeight>0</wp14:pctHeight>
                </wp14:sizeRelV>
              </wp:anchor>
            </w:drawing>
          </w:r>
          <w:r w:rsidR="00FD6DBF" w:rsidRPr="0043491F">
            <w:rPr>
              <w:noProof/>
              <w:lang w:val="de-DE" w:eastAsia="de-DE"/>
            </w:rPr>
            <w:drawing>
              <wp:anchor distT="0" distB="0" distL="114300" distR="114300" simplePos="0" relativeHeight="251658243" behindDoc="0" locked="0" layoutInCell="1" allowOverlap="1" wp14:anchorId="743EC115" wp14:editId="233FE42A">
                <wp:simplePos x="0" y="0"/>
                <wp:positionH relativeFrom="margin">
                  <wp:posOffset>4585970</wp:posOffset>
                </wp:positionH>
                <wp:positionV relativeFrom="paragraph">
                  <wp:posOffset>85090</wp:posOffset>
                </wp:positionV>
                <wp:extent cx="1597025" cy="629285"/>
                <wp:effectExtent l="0" t="0" r="3175" b="0"/>
                <wp:wrapNone/>
                <wp:docPr id="6" name="Grafik 6" descr="Ein Bild, das Text, Schrift, Screensho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hrift, Screenshot, Logo enthält.&#10;&#10;Automatisch generierte Beschreibung"/>
                        <pic:cNvPicPr>
                          <a:picLocks noChangeAspect="1"/>
                        </pic:cNvPicPr>
                      </pic:nvPicPr>
                      <pic:blipFill rotWithShape="1">
                        <a:blip r:embed="rId4">
                          <a:extLst>
                            <a:ext uri="{28A0092B-C50C-407E-A947-70E740481C1C}">
                              <a14:useLocalDpi xmlns:a14="http://schemas.microsoft.com/office/drawing/2010/main" val="0"/>
                            </a:ext>
                          </a:extLst>
                        </a:blip>
                        <a:srcRect b="31091"/>
                        <a:stretch/>
                      </pic:blipFill>
                      <pic:spPr bwMode="auto">
                        <a:xfrm>
                          <a:off x="0" y="0"/>
                          <a:ext cx="1597025" cy="62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DBF">
            <w:rPr>
              <w:noProof/>
              <w:lang w:val="de-DE" w:eastAsia="de-DE"/>
            </w:rPr>
            <w:drawing>
              <wp:anchor distT="0" distB="0" distL="114300" distR="114300" simplePos="0" relativeHeight="251658244" behindDoc="0" locked="0" layoutInCell="1" allowOverlap="1" wp14:anchorId="6A6B03D1" wp14:editId="56CA2024">
                <wp:simplePos x="0" y="0"/>
                <wp:positionH relativeFrom="column">
                  <wp:posOffset>3338195</wp:posOffset>
                </wp:positionH>
                <wp:positionV relativeFrom="paragraph">
                  <wp:posOffset>179070</wp:posOffset>
                </wp:positionV>
                <wp:extent cx="1170305" cy="445770"/>
                <wp:effectExtent l="0" t="0" r="0" b="0"/>
                <wp:wrapNone/>
                <wp:docPr id="1" name="Grafik 1"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Grafik 1" descr="A close-up of a logo&#10;&#10;Description automatically generated"/>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7030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DBF">
            <w:rPr>
              <w:noProof/>
              <w:lang w:val="de-DE" w:eastAsia="de-DE"/>
            </w:rPr>
            <w:drawing>
              <wp:anchor distT="0" distB="0" distL="114300" distR="114300" simplePos="0" relativeHeight="251658245" behindDoc="0" locked="0" layoutInCell="1" allowOverlap="1" wp14:anchorId="5732AF96" wp14:editId="68D537CA">
                <wp:simplePos x="0" y="0"/>
                <wp:positionH relativeFrom="margin">
                  <wp:posOffset>1905000</wp:posOffset>
                </wp:positionH>
                <wp:positionV relativeFrom="topMargin">
                  <wp:posOffset>183515</wp:posOffset>
                </wp:positionV>
                <wp:extent cx="1168400" cy="433070"/>
                <wp:effectExtent l="0" t="0" r="0" b="5080"/>
                <wp:wrapSquare wrapText="bothSides"/>
                <wp:docPr id="1445758997" name="Grafik 1445758997"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8997" name="Grafik 1445758997" descr="Ein Bild, das Text, Schrift, Screenshot, weiß enthält.&#10;&#10;Automatisch generierte Beschreibung"/>
                        <pic:cNvPicPr>
                          <a:picLocks noChangeAspect="1" noChangeArrowheads="1"/>
                        </pic:cNvPicPr>
                      </pic:nvPicPr>
                      <pic:blipFill rotWithShape="1">
                        <a:blip r:embed="rId6">
                          <a:extLst>
                            <a:ext uri="{28A0092B-C50C-407E-A947-70E740481C1C}">
                              <a14:useLocalDpi xmlns:a14="http://schemas.microsoft.com/office/drawing/2010/main" val="0"/>
                            </a:ext>
                          </a:extLst>
                        </a:blip>
                        <a:srcRect r="69087"/>
                        <a:stretch/>
                      </pic:blipFill>
                      <pic:spPr bwMode="auto">
                        <a:xfrm>
                          <a:off x="0" y="0"/>
                          <a:ext cx="1168400" cy="433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49" w:type="dxa"/>
          <w:vAlign w:val="bottom"/>
        </w:tcPr>
        <w:p w14:paraId="71FFA16F" w14:textId="77777777" w:rsidR="004D1291" w:rsidRPr="0048239F" w:rsidRDefault="004D1291" w:rsidP="004D1291">
          <w:pPr>
            <w:pStyle w:val="Small"/>
            <w:jc w:val="right"/>
            <w:rPr>
              <w:b/>
              <w:lang w:val="en-GB"/>
            </w:rPr>
          </w:pPr>
        </w:p>
      </w:tc>
    </w:tr>
  </w:tbl>
  <w:p w14:paraId="6064D47F" w14:textId="0426A95B" w:rsidR="004D1291" w:rsidRPr="004D1291" w:rsidRDefault="004D1291" w:rsidP="00FD04C0">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75E"/>
    <w:multiLevelType w:val="hybridMultilevel"/>
    <w:tmpl w:val="E7F07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417094"/>
    <w:multiLevelType w:val="hybridMultilevel"/>
    <w:tmpl w:val="3A368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0D622E9"/>
    <w:multiLevelType w:val="hybridMultilevel"/>
    <w:tmpl w:val="2320E708"/>
    <w:lvl w:ilvl="0" w:tplc="0FD495A8">
      <w:start w:val="1"/>
      <w:numFmt w:val="upperRoman"/>
      <w:lvlText w:val="%1."/>
      <w:lvlJc w:val="right"/>
      <w:pPr>
        <w:ind w:left="720" w:hanging="360"/>
      </w:pPr>
      <w:rPr>
        <w:rFonts w:cs="Times New Roman"/>
        <w:b/>
        <w:color w:val="003754"/>
        <w:lang w:val="de-D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915C33"/>
    <w:multiLevelType w:val="hybridMultilevel"/>
    <w:tmpl w:val="10C24A12"/>
    <w:lvl w:ilvl="0" w:tplc="0FD495A8">
      <w:start w:val="1"/>
      <w:numFmt w:val="upperRoman"/>
      <w:lvlText w:val="%1."/>
      <w:lvlJc w:val="right"/>
      <w:pPr>
        <w:ind w:left="720" w:hanging="360"/>
      </w:pPr>
      <w:rPr>
        <w:rFonts w:cs="Times New Roman"/>
        <w:b/>
        <w:color w:val="003754"/>
        <w:lang w:val="de-D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032668E"/>
    <w:multiLevelType w:val="hybridMultilevel"/>
    <w:tmpl w:val="A2B8FD1A"/>
    <w:lvl w:ilvl="0" w:tplc="0FD495A8">
      <w:start w:val="1"/>
      <w:numFmt w:val="upperRoman"/>
      <w:lvlText w:val="%1."/>
      <w:lvlJc w:val="right"/>
      <w:pPr>
        <w:ind w:left="720" w:hanging="360"/>
      </w:pPr>
      <w:rPr>
        <w:rFonts w:cs="Times New Roman"/>
        <w:b/>
        <w:color w:val="003754"/>
        <w:lang w:val="de-D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6CB7744"/>
    <w:multiLevelType w:val="hybridMultilevel"/>
    <w:tmpl w:val="8D04506C"/>
    <w:lvl w:ilvl="0" w:tplc="000C20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49100A"/>
    <w:multiLevelType w:val="hybridMultilevel"/>
    <w:tmpl w:val="37565AAC"/>
    <w:lvl w:ilvl="0" w:tplc="0FD495A8">
      <w:start w:val="1"/>
      <w:numFmt w:val="upperRoman"/>
      <w:lvlText w:val="%1."/>
      <w:lvlJc w:val="right"/>
      <w:pPr>
        <w:ind w:left="720" w:hanging="360"/>
      </w:pPr>
      <w:rPr>
        <w:rFonts w:cs="Times New Roman"/>
        <w:b/>
        <w:color w:val="003754"/>
        <w:lang w:val="de-D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7234EC"/>
    <w:multiLevelType w:val="hybridMultilevel"/>
    <w:tmpl w:val="426CA728"/>
    <w:lvl w:ilvl="0" w:tplc="04070019">
      <w:start w:val="1"/>
      <w:numFmt w:val="lowerLetter"/>
      <w:lvlText w:val="%1."/>
      <w:lvlJc w:val="left"/>
      <w:pPr>
        <w:ind w:left="644" w:hanging="360"/>
      </w:pPr>
    </w:lvl>
    <w:lvl w:ilvl="1" w:tplc="04070001">
      <w:start w:val="1"/>
      <w:numFmt w:val="bullet"/>
      <w:lvlText w:val=""/>
      <w:lvlJc w:val="left"/>
      <w:pPr>
        <w:ind w:left="1440" w:hanging="360"/>
      </w:pPr>
      <w:rPr>
        <w:rFonts w:ascii="Symbol" w:hAnsi="Symbol" w:hint="default"/>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29C51C0"/>
    <w:multiLevelType w:val="hybridMultilevel"/>
    <w:tmpl w:val="D02A8D08"/>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88179B7"/>
    <w:multiLevelType w:val="hybridMultilevel"/>
    <w:tmpl w:val="6720983C"/>
    <w:lvl w:ilvl="0" w:tplc="2D7C7B36">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F42574"/>
    <w:multiLevelType w:val="hybridMultilevel"/>
    <w:tmpl w:val="8068AA2A"/>
    <w:lvl w:ilvl="0" w:tplc="0FD495A8">
      <w:start w:val="1"/>
      <w:numFmt w:val="upperRoman"/>
      <w:lvlText w:val="%1."/>
      <w:lvlJc w:val="right"/>
      <w:pPr>
        <w:ind w:left="720" w:hanging="360"/>
      </w:pPr>
      <w:rPr>
        <w:rFonts w:cs="Times New Roman"/>
        <w:b/>
        <w:color w:val="003754"/>
        <w:lang w:val="de-D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80A70BB"/>
    <w:multiLevelType w:val="hybridMultilevel"/>
    <w:tmpl w:val="1BF4C330"/>
    <w:lvl w:ilvl="0" w:tplc="0FD495A8">
      <w:start w:val="1"/>
      <w:numFmt w:val="upperRoman"/>
      <w:lvlText w:val="%1."/>
      <w:lvlJc w:val="right"/>
      <w:pPr>
        <w:ind w:left="720" w:hanging="360"/>
      </w:pPr>
      <w:rPr>
        <w:rFonts w:cs="Times New Roman"/>
        <w:b/>
        <w:color w:val="003754"/>
        <w:lang w:val="de-D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B1E0B07"/>
    <w:multiLevelType w:val="hybridMultilevel"/>
    <w:tmpl w:val="83F0F3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562097"/>
    <w:multiLevelType w:val="hybridMultilevel"/>
    <w:tmpl w:val="40CC65E0"/>
    <w:lvl w:ilvl="0" w:tplc="0FD495A8">
      <w:start w:val="1"/>
      <w:numFmt w:val="upperRoman"/>
      <w:lvlText w:val="%1."/>
      <w:lvlJc w:val="right"/>
      <w:pPr>
        <w:ind w:left="720" w:hanging="360"/>
      </w:pPr>
      <w:rPr>
        <w:rFonts w:cs="Times New Roman"/>
        <w:b/>
        <w:color w:val="003754"/>
        <w:lang w:val="de-D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4E51D04"/>
    <w:multiLevelType w:val="hybridMultilevel"/>
    <w:tmpl w:val="D520E73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5" w15:restartNumberingAfterBreak="0">
    <w:nsid w:val="58A17311"/>
    <w:multiLevelType w:val="hybridMultilevel"/>
    <w:tmpl w:val="CA5E2FCE"/>
    <w:lvl w:ilvl="0" w:tplc="055C0D3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BC1516C"/>
    <w:multiLevelType w:val="multilevel"/>
    <w:tmpl w:val="A89E2F8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60892381"/>
    <w:multiLevelType w:val="hybridMultilevel"/>
    <w:tmpl w:val="37565AAC"/>
    <w:lvl w:ilvl="0" w:tplc="0FD495A8">
      <w:start w:val="1"/>
      <w:numFmt w:val="upperRoman"/>
      <w:lvlText w:val="%1."/>
      <w:lvlJc w:val="right"/>
      <w:pPr>
        <w:ind w:left="720" w:hanging="360"/>
      </w:pPr>
      <w:rPr>
        <w:rFonts w:cs="Times New Roman"/>
        <w:b/>
        <w:color w:val="003754"/>
        <w:lang w:val="de-D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4E5871"/>
    <w:multiLevelType w:val="hybridMultilevel"/>
    <w:tmpl w:val="4F9438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CB22D8F"/>
    <w:multiLevelType w:val="hybridMultilevel"/>
    <w:tmpl w:val="37565AAC"/>
    <w:lvl w:ilvl="0" w:tplc="0FD495A8">
      <w:start w:val="1"/>
      <w:numFmt w:val="upperRoman"/>
      <w:lvlText w:val="%1."/>
      <w:lvlJc w:val="right"/>
      <w:pPr>
        <w:ind w:left="720" w:hanging="360"/>
      </w:pPr>
      <w:rPr>
        <w:rFonts w:cs="Times New Roman"/>
        <w:b/>
        <w:color w:val="003754"/>
        <w:lang w:val="de-DE"/>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D7334A5"/>
    <w:multiLevelType w:val="hybridMultilevel"/>
    <w:tmpl w:val="CC046298"/>
    <w:lvl w:ilvl="0" w:tplc="BBC4C1DA">
      <w:numFmt w:val="bullet"/>
      <w:lvlText w:val=""/>
      <w:lvlJc w:val="left"/>
      <w:pPr>
        <w:ind w:left="720" w:hanging="360"/>
      </w:pPr>
      <w:rPr>
        <w:rFonts w:ascii="Wingdings" w:eastAsia="Times New Roman" w:hAnsi="Wingdings" w:cs="Arial" w:hint="default"/>
        <w:b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0566741"/>
    <w:multiLevelType w:val="multilevel"/>
    <w:tmpl w:val="E9087B30"/>
    <w:lvl w:ilvl="0">
      <w:start w:val="3"/>
      <w:numFmt w:val="decimal"/>
      <w:lvlText w:val="%1"/>
      <w:lvlJc w:val="left"/>
      <w:pPr>
        <w:ind w:left="480" w:hanging="480"/>
      </w:pPr>
      <w:rPr>
        <w:rFonts w:hint="default"/>
        <w:b/>
      </w:rPr>
    </w:lvl>
    <w:lvl w:ilvl="1">
      <w:start w:val="3"/>
      <w:numFmt w:val="decimal"/>
      <w:lvlText w:val="%2.3."/>
      <w:lvlJc w:val="left"/>
      <w:pPr>
        <w:ind w:left="480" w:hanging="480"/>
      </w:pPr>
      <w:rPr>
        <w:rFonts w:hint="default"/>
        <w:b/>
      </w:rPr>
    </w:lvl>
    <w:lvl w:ilvl="2">
      <w:start w:val="3"/>
      <w:numFmt w:val="decimal"/>
      <w:lvlText w:val="%3.3.1."/>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76CB1E3E"/>
    <w:multiLevelType w:val="multilevel"/>
    <w:tmpl w:val="3AC02B5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3"/>
      <w:numFmt w:val="decimal"/>
      <w:lvlText w:val="%3.3.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CBB63AA"/>
    <w:multiLevelType w:val="hybridMultilevel"/>
    <w:tmpl w:val="594C3400"/>
    <w:lvl w:ilvl="0" w:tplc="23329ECC">
      <w:start w:val="1"/>
      <w:numFmt w:val="lowerLetter"/>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num w:numId="1" w16cid:durableId="1689062679">
    <w:abstractNumId w:val="16"/>
  </w:num>
  <w:num w:numId="2" w16cid:durableId="1554347801">
    <w:abstractNumId w:val="1"/>
  </w:num>
  <w:num w:numId="3" w16cid:durableId="962690858">
    <w:abstractNumId w:val="18"/>
  </w:num>
  <w:num w:numId="4" w16cid:durableId="15423365">
    <w:abstractNumId w:val="8"/>
  </w:num>
  <w:num w:numId="5" w16cid:durableId="349601060">
    <w:abstractNumId w:val="14"/>
  </w:num>
  <w:num w:numId="6" w16cid:durableId="1217084448">
    <w:abstractNumId w:val="0"/>
  </w:num>
  <w:num w:numId="7" w16cid:durableId="753473630">
    <w:abstractNumId w:val="5"/>
  </w:num>
  <w:num w:numId="8" w16cid:durableId="598684332">
    <w:abstractNumId w:val="21"/>
  </w:num>
  <w:num w:numId="9" w16cid:durableId="332345471">
    <w:abstractNumId w:val="22"/>
  </w:num>
  <w:num w:numId="10" w16cid:durableId="409042891">
    <w:abstractNumId w:val="9"/>
  </w:num>
  <w:num w:numId="11" w16cid:durableId="1540049118">
    <w:abstractNumId w:val="3"/>
  </w:num>
  <w:num w:numId="12" w16cid:durableId="1917662492">
    <w:abstractNumId w:val="15"/>
  </w:num>
  <w:num w:numId="13" w16cid:durableId="28457059">
    <w:abstractNumId w:val="7"/>
  </w:num>
  <w:num w:numId="14" w16cid:durableId="241645683">
    <w:abstractNumId w:val="4"/>
  </w:num>
  <w:num w:numId="15" w16cid:durableId="682975657">
    <w:abstractNumId w:val="19"/>
  </w:num>
  <w:num w:numId="16" w16cid:durableId="982083451">
    <w:abstractNumId w:val="11"/>
  </w:num>
  <w:num w:numId="17" w16cid:durableId="1898010575">
    <w:abstractNumId w:val="6"/>
  </w:num>
  <w:num w:numId="18" w16cid:durableId="1504903344">
    <w:abstractNumId w:val="13"/>
  </w:num>
  <w:num w:numId="19" w16cid:durableId="939416486">
    <w:abstractNumId w:val="10"/>
  </w:num>
  <w:num w:numId="20" w16cid:durableId="193932210">
    <w:abstractNumId w:val="23"/>
  </w:num>
  <w:num w:numId="21" w16cid:durableId="131365943">
    <w:abstractNumId w:val="12"/>
  </w:num>
  <w:num w:numId="22" w16cid:durableId="1037462325">
    <w:abstractNumId w:val="2"/>
  </w:num>
  <w:num w:numId="23" w16cid:durableId="409156755">
    <w:abstractNumId w:val="17"/>
  </w:num>
  <w:num w:numId="24" w16cid:durableId="16880939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7402577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181"/>
    <w:rsid w:val="000011F4"/>
    <w:rsid w:val="000032ED"/>
    <w:rsid w:val="00003588"/>
    <w:rsid w:val="00004C73"/>
    <w:rsid w:val="00005654"/>
    <w:rsid w:val="00005C88"/>
    <w:rsid w:val="00006340"/>
    <w:rsid w:val="00006913"/>
    <w:rsid w:val="00007848"/>
    <w:rsid w:val="00011717"/>
    <w:rsid w:val="000117E4"/>
    <w:rsid w:val="00011A04"/>
    <w:rsid w:val="00011DC8"/>
    <w:rsid w:val="0001286C"/>
    <w:rsid w:val="00013D06"/>
    <w:rsid w:val="00014282"/>
    <w:rsid w:val="00015697"/>
    <w:rsid w:val="00015DD2"/>
    <w:rsid w:val="00016F57"/>
    <w:rsid w:val="0001780A"/>
    <w:rsid w:val="000205EA"/>
    <w:rsid w:val="00020717"/>
    <w:rsid w:val="000215E7"/>
    <w:rsid w:val="000220DD"/>
    <w:rsid w:val="00022B21"/>
    <w:rsid w:val="0002435A"/>
    <w:rsid w:val="00024A2D"/>
    <w:rsid w:val="00024C7E"/>
    <w:rsid w:val="00024CA4"/>
    <w:rsid w:val="000258A1"/>
    <w:rsid w:val="00025F18"/>
    <w:rsid w:val="00025FDF"/>
    <w:rsid w:val="000265B8"/>
    <w:rsid w:val="00030588"/>
    <w:rsid w:val="00031B31"/>
    <w:rsid w:val="00032E91"/>
    <w:rsid w:val="000374AB"/>
    <w:rsid w:val="00037D26"/>
    <w:rsid w:val="000409F1"/>
    <w:rsid w:val="00040C32"/>
    <w:rsid w:val="000418F9"/>
    <w:rsid w:val="0004251A"/>
    <w:rsid w:val="00042583"/>
    <w:rsid w:val="00043522"/>
    <w:rsid w:val="00044FED"/>
    <w:rsid w:val="00046D7B"/>
    <w:rsid w:val="000502D6"/>
    <w:rsid w:val="00050405"/>
    <w:rsid w:val="000508DB"/>
    <w:rsid w:val="000509F2"/>
    <w:rsid w:val="00051875"/>
    <w:rsid w:val="00051B25"/>
    <w:rsid w:val="000522A3"/>
    <w:rsid w:val="00052EFB"/>
    <w:rsid w:val="0005372C"/>
    <w:rsid w:val="000542A4"/>
    <w:rsid w:val="000555CB"/>
    <w:rsid w:val="00060320"/>
    <w:rsid w:val="00065BB7"/>
    <w:rsid w:val="00066204"/>
    <w:rsid w:val="00066276"/>
    <w:rsid w:val="00067621"/>
    <w:rsid w:val="00070A06"/>
    <w:rsid w:val="00071848"/>
    <w:rsid w:val="000725EB"/>
    <w:rsid w:val="00072910"/>
    <w:rsid w:val="00072F37"/>
    <w:rsid w:val="00073738"/>
    <w:rsid w:val="00074491"/>
    <w:rsid w:val="00074583"/>
    <w:rsid w:val="00074D16"/>
    <w:rsid w:val="00075B1E"/>
    <w:rsid w:val="00076BDC"/>
    <w:rsid w:val="00077DE3"/>
    <w:rsid w:val="00081824"/>
    <w:rsid w:val="000820F6"/>
    <w:rsid w:val="00084151"/>
    <w:rsid w:val="00084C85"/>
    <w:rsid w:val="00086AF8"/>
    <w:rsid w:val="00090D63"/>
    <w:rsid w:val="00091166"/>
    <w:rsid w:val="000917F5"/>
    <w:rsid w:val="0009257E"/>
    <w:rsid w:val="000969F1"/>
    <w:rsid w:val="000A00E4"/>
    <w:rsid w:val="000A2D38"/>
    <w:rsid w:val="000A38E6"/>
    <w:rsid w:val="000A4547"/>
    <w:rsid w:val="000A54DB"/>
    <w:rsid w:val="000B35A9"/>
    <w:rsid w:val="000B4633"/>
    <w:rsid w:val="000B4C83"/>
    <w:rsid w:val="000B53E4"/>
    <w:rsid w:val="000B5453"/>
    <w:rsid w:val="000B5AE4"/>
    <w:rsid w:val="000B7F25"/>
    <w:rsid w:val="000C041B"/>
    <w:rsid w:val="000C0EBA"/>
    <w:rsid w:val="000C209D"/>
    <w:rsid w:val="000C2198"/>
    <w:rsid w:val="000C4695"/>
    <w:rsid w:val="000C777E"/>
    <w:rsid w:val="000C7A17"/>
    <w:rsid w:val="000C7B67"/>
    <w:rsid w:val="000D2B7A"/>
    <w:rsid w:val="000D3017"/>
    <w:rsid w:val="000D348B"/>
    <w:rsid w:val="000D546C"/>
    <w:rsid w:val="000D6288"/>
    <w:rsid w:val="000D7732"/>
    <w:rsid w:val="000E0325"/>
    <w:rsid w:val="000E22D0"/>
    <w:rsid w:val="000E3D58"/>
    <w:rsid w:val="000E4621"/>
    <w:rsid w:val="000E5843"/>
    <w:rsid w:val="000E5D63"/>
    <w:rsid w:val="000E68B5"/>
    <w:rsid w:val="000E6DDC"/>
    <w:rsid w:val="000F28C0"/>
    <w:rsid w:val="000F2CDB"/>
    <w:rsid w:val="000F3B73"/>
    <w:rsid w:val="000F4026"/>
    <w:rsid w:val="000F412D"/>
    <w:rsid w:val="000F4902"/>
    <w:rsid w:val="000F4A1A"/>
    <w:rsid w:val="000F56EE"/>
    <w:rsid w:val="000F576F"/>
    <w:rsid w:val="000F57C9"/>
    <w:rsid w:val="000F5E54"/>
    <w:rsid w:val="000F69D7"/>
    <w:rsid w:val="000F6DBE"/>
    <w:rsid w:val="000F731F"/>
    <w:rsid w:val="000F7F55"/>
    <w:rsid w:val="0010048C"/>
    <w:rsid w:val="00102033"/>
    <w:rsid w:val="00103B12"/>
    <w:rsid w:val="00104341"/>
    <w:rsid w:val="00104371"/>
    <w:rsid w:val="0010562F"/>
    <w:rsid w:val="00105BF6"/>
    <w:rsid w:val="00105F81"/>
    <w:rsid w:val="00107189"/>
    <w:rsid w:val="00110646"/>
    <w:rsid w:val="0011101D"/>
    <w:rsid w:val="00111B10"/>
    <w:rsid w:val="00112E44"/>
    <w:rsid w:val="00113733"/>
    <w:rsid w:val="00113E3F"/>
    <w:rsid w:val="00115751"/>
    <w:rsid w:val="00115801"/>
    <w:rsid w:val="00116103"/>
    <w:rsid w:val="001164D8"/>
    <w:rsid w:val="00120B90"/>
    <w:rsid w:val="00120DCC"/>
    <w:rsid w:val="00121391"/>
    <w:rsid w:val="00121E35"/>
    <w:rsid w:val="001223B9"/>
    <w:rsid w:val="00122AD8"/>
    <w:rsid w:val="00122B8C"/>
    <w:rsid w:val="00122C7F"/>
    <w:rsid w:val="001242EF"/>
    <w:rsid w:val="0012693D"/>
    <w:rsid w:val="00126A36"/>
    <w:rsid w:val="00127320"/>
    <w:rsid w:val="00127A41"/>
    <w:rsid w:val="00130726"/>
    <w:rsid w:val="00130A04"/>
    <w:rsid w:val="00130BF2"/>
    <w:rsid w:val="00132384"/>
    <w:rsid w:val="00132475"/>
    <w:rsid w:val="00132A0C"/>
    <w:rsid w:val="00132FD0"/>
    <w:rsid w:val="00133620"/>
    <w:rsid w:val="00134C17"/>
    <w:rsid w:val="00135BDA"/>
    <w:rsid w:val="00135FDF"/>
    <w:rsid w:val="0013754B"/>
    <w:rsid w:val="00140DF0"/>
    <w:rsid w:val="00141680"/>
    <w:rsid w:val="00142143"/>
    <w:rsid w:val="00143CE7"/>
    <w:rsid w:val="001442B2"/>
    <w:rsid w:val="00144560"/>
    <w:rsid w:val="00145DC0"/>
    <w:rsid w:val="0014685F"/>
    <w:rsid w:val="001508F8"/>
    <w:rsid w:val="0015159E"/>
    <w:rsid w:val="0015172E"/>
    <w:rsid w:val="00152FBD"/>
    <w:rsid w:val="0015589A"/>
    <w:rsid w:val="00155A6B"/>
    <w:rsid w:val="00155C5D"/>
    <w:rsid w:val="00157227"/>
    <w:rsid w:val="0015785D"/>
    <w:rsid w:val="00157DE9"/>
    <w:rsid w:val="00161912"/>
    <w:rsid w:val="00161D5B"/>
    <w:rsid w:val="001625B6"/>
    <w:rsid w:val="00163F60"/>
    <w:rsid w:val="00164804"/>
    <w:rsid w:val="00164A6D"/>
    <w:rsid w:val="00164DF4"/>
    <w:rsid w:val="001654B9"/>
    <w:rsid w:val="001663E4"/>
    <w:rsid w:val="0016749A"/>
    <w:rsid w:val="00167917"/>
    <w:rsid w:val="00167A42"/>
    <w:rsid w:val="00167E0A"/>
    <w:rsid w:val="001708F3"/>
    <w:rsid w:val="001710D9"/>
    <w:rsid w:val="0017155E"/>
    <w:rsid w:val="00172680"/>
    <w:rsid w:val="00173231"/>
    <w:rsid w:val="00173847"/>
    <w:rsid w:val="00180155"/>
    <w:rsid w:val="00181A8C"/>
    <w:rsid w:val="00181CB2"/>
    <w:rsid w:val="0018356B"/>
    <w:rsid w:val="00183F28"/>
    <w:rsid w:val="00184F9C"/>
    <w:rsid w:val="00185D2A"/>
    <w:rsid w:val="00186873"/>
    <w:rsid w:val="001875A8"/>
    <w:rsid w:val="00187C96"/>
    <w:rsid w:val="0019056D"/>
    <w:rsid w:val="00191D4F"/>
    <w:rsid w:val="00193308"/>
    <w:rsid w:val="001937A8"/>
    <w:rsid w:val="001941EA"/>
    <w:rsid w:val="00194F46"/>
    <w:rsid w:val="00195672"/>
    <w:rsid w:val="001966DF"/>
    <w:rsid w:val="00196FF0"/>
    <w:rsid w:val="0019704B"/>
    <w:rsid w:val="001A2270"/>
    <w:rsid w:val="001A2496"/>
    <w:rsid w:val="001A2671"/>
    <w:rsid w:val="001A3B2C"/>
    <w:rsid w:val="001A4AE3"/>
    <w:rsid w:val="001A58B8"/>
    <w:rsid w:val="001A6BD6"/>
    <w:rsid w:val="001A7A52"/>
    <w:rsid w:val="001B00E7"/>
    <w:rsid w:val="001B0BFF"/>
    <w:rsid w:val="001B12AF"/>
    <w:rsid w:val="001B177D"/>
    <w:rsid w:val="001B583C"/>
    <w:rsid w:val="001B7C7F"/>
    <w:rsid w:val="001C2C63"/>
    <w:rsid w:val="001C42CB"/>
    <w:rsid w:val="001C6943"/>
    <w:rsid w:val="001C6F30"/>
    <w:rsid w:val="001C7E14"/>
    <w:rsid w:val="001D0A4E"/>
    <w:rsid w:val="001D1A22"/>
    <w:rsid w:val="001D274B"/>
    <w:rsid w:val="001D3450"/>
    <w:rsid w:val="001D42F6"/>
    <w:rsid w:val="001D443E"/>
    <w:rsid w:val="001D679F"/>
    <w:rsid w:val="001D76BD"/>
    <w:rsid w:val="001D779E"/>
    <w:rsid w:val="001E08FA"/>
    <w:rsid w:val="001E0A5A"/>
    <w:rsid w:val="001E0C2F"/>
    <w:rsid w:val="001E1D11"/>
    <w:rsid w:val="001E1F4E"/>
    <w:rsid w:val="001E2EE4"/>
    <w:rsid w:val="001E40C4"/>
    <w:rsid w:val="001E58CA"/>
    <w:rsid w:val="001E5981"/>
    <w:rsid w:val="001E7EBF"/>
    <w:rsid w:val="001F023D"/>
    <w:rsid w:val="001F0C61"/>
    <w:rsid w:val="001F277F"/>
    <w:rsid w:val="001F2FA9"/>
    <w:rsid w:val="001F4AB4"/>
    <w:rsid w:val="001F58B5"/>
    <w:rsid w:val="001F7A43"/>
    <w:rsid w:val="00200B62"/>
    <w:rsid w:val="00200FC0"/>
    <w:rsid w:val="0020141F"/>
    <w:rsid w:val="00201F21"/>
    <w:rsid w:val="0020269C"/>
    <w:rsid w:val="00205892"/>
    <w:rsid w:val="00206048"/>
    <w:rsid w:val="00206163"/>
    <w:rsid w:val="002066D6"/>
    <w:rsid w:val="00207743"/>
    <w:rsid w:val="002104EB"/>
    <w:rsid w:val="00210E1D"/>
    <w:rsid w:val="0021193D"/>
    <w:rsid w:val="00211C5E"/>
    <w:rsid w:val="00212300"/>
    <w:rsid w:val="0021390D"/>
    <w:rsid w:val="00213BD7"/>
    <w:rsid w:val="002160A1"/>
    <w:rsid w:val="00216371"/>
    <w:rsid w:val="00216674"/>
    <w:rsid w:val="00216DD7"/>
    <w:rsid w:val="002200DB"/>
    <w:rsid w:val="00220286"/>
    <w:rsid w:val="002205B9"/>
    <w:rsid w:val="002302B0"/>
    <w:rsid w:val="0023111D"/>
    <w:rsid w:val="00231233"/>
    <w:rsid w:val="00231642"/>
    <w:rsid w:val="00231FAD"/>
    <w:rsid w:val="00233501"/>
    <w:rsid w:val="00234832"/>
    <w:rsid w:val="00234BC4"/>
    <w:rsid w:val="002363E3"/>
    <w:rsid w:val="002365BD"/>
    <w:rsid w:val="0023776E"/>
    <w:rsid w:val="00242DE2"/>
    <w:rsid w:val="002436C8"/>
    <w:rsid w:val="00245037"/>
    <w:rsid w:val="00245CE5"/>
    <w:rsid w:val="00245D40"/>
    <w:rsid w:val="002460B2"/>
    <w:rsid w:val="00246E5B"/>
    <w:rsid w:val="00246F32"/>
    <w:rsid w:val="00247118"/>
    <w:rsid w:val="00250820"/>
    <w:rsid w:val="00250EBD"/>
    <w:rsid w:val="0025102C"/>
    <w:rsid w:val="00252055"/>
    <w:rsid w:val="002527BD"/>
    <w:rsid w:val="00252CAB"/>
    <w:rsid w:val="002543D0"/>
    <w:rsid w:val="00254EA9"/>
    <w:rsid w:val="00254F92"/>
    <w:rsid w:val="0025627E"/>
    <w:rsid w:val="0025667A"/>
    <w:rsid w:val="0025793D"/>
    <w:rsid w:val="00257E0B"/>
    <w:rsid w:val="00260839"/>
    <w:rsid w:val="002608BD"/>
    <w:rsid w:val="002616F5"/>
    <w:rsid w:val="00261C95"/>
    <w:rsid w:val="00261F31"/>
    <w:rsid w:val="00265562"/>
    <w:rsid w:val="00266F64"/>
    <w:rsid w:val="00271035"/>
    <w:rsid w:val="00272DA0"/>
    <w:rsid w:val="002733B1"/>
    <w:rsid w:val="002734CE"/>
    <w:rsid w:val="00273CA6"/>
    <w:rsid w:val="00274C16"/>
    <w:rsid w:val="00275784"/>
    <w:rsid w:val="00277DA8"/>
    <w:rsid w:val="00284592"/>
    <w:rsid w:val="00284DC0"/>
    <w:rsid w:val="002856E9"/>
    <w:rsid w:val="00285B35"/>
    <w:rsid w:val="00287B50"/>
    <w:rsid w:val="00290B28"/>
    <w:rsid w:val="00291B78"/>
    <w:rsid w:val="00292EBD"/>
    <w:rsid w:val="0029321B"/>
    <w:rsid w:val="00293E44"/>
    <w:rsid w:val="00293ED3"/>
    <w:rsid w:val="002957B8"/>
    <w:rsid w:val="002958C1"/>
    <w:rsid w:val="00297302"/>
    <w:rsid w:val="0029777E"/>
    <w:rsid w:val="002A04BF"/>
    <w:rsid w:val="002A291B"/>
    <w:rsid w:val="002A58B0"/>
    <w:rsid w:val="002A5E9B"/>
    <w:rsid w:val="002A62B8"/>
    <w:rsid w:val="002A6B77"/>
    <w:rsid w:val="002A7132"/>
    <w:rsid w:val="002B034E"/>
    <w:rsid w:val="002B1350"/>
    <w:rsid w:val="002B15C4"/>
    <w:rsid w:val="002B2B42"/>
    <w:rsid w:val="002B3FD9"/>
    <w:rsid w:val="002B3FDF"/>
    <w:rsid w:val="002B48ED"/>
    <w:rsid w:val="002B7001"/>
    <w:rsid w:val="002B7596"/>
    <w:rsid w:val="002B75ED"/>
    <w:rsid w:val="002C0214"/>
    <w:rsid w:val="002C04AC"/>
    <w:rsid w:val="002C0CB4"/>
    <w:rsid w:val="002C277A"/>
    <w:rsid w:val="002C2795"/>
    <w:rsid w:val="002C32B1"/>
    <w:rsid w:val="002C5829"/>
    <w:rsid w:val="002C61DC"/>
    <w:rsid w:val="002C7606"/>
    <w:rsid w:val="002C7830"/>
    <w:rsid w:val="002D2162"/>
    <w:rsid w:val="002D2345"/>
    <w:rsid w:val="002D268E"/>
    <w:rsid w:val="002D31B1"/>
    <w:rsid w:val="002D3249"/>
    <w:rsid w:val="002D326C"/>
    <w:rsid w:val="002D40B8"/>
    <w:rsid w:val="002D4898"/>
    <w:rsid w:val="002D61B3"/>
    <w:rsid w:val="002D6959"/>
    <w:rsid w:val="002D71F5"/>
    <w:rsid w:val="002D7658"/>
    <w:rsid w:val="002D7C6D"/>
    <w:rsid w:val="002E0E95"/>
    <w:rsid w:val="002E19DA"/>
    <w:rsid w:val="002E1F0C"/>
    <w:rsid w:val="002E2033"/>
    <w:rsid w:val="002E3B19"/>
    <w:rsid w:val="002E3ECD"/>
    <w:rsid w:val="002E3FA1"/>
    <w:rsid w:val="002E598F"/>
    <w:rsid w:val="002E6181"/>
    <w:rsid w:val="002E627E"/>
    <w:rsid w:val="002E657E"/>
    <w:rsid w:val="002E7870"/>
    <w:rsid w:val="002E7A40"/>
    <w:rsid w:val="002F11F9"/>
    <w:rsid w:val="002F13C3"/>
    <w:rsid w:val="002F1564"/>
    <w:rsid w:val="002F19C8"/>
    <w:rsid w:val="002F30D4"/>
    <w:rsid w:val="002F3780"/>
    <w:rsid w:val="002F390B"/>
    <w:rsid w:val="002F41FA"/>
    <w:rsid w:val="002F50EC"/>
    <w:rsid w:val="002F533F"/>
    <w:rsid w:val="002F56A0"/>
    <w:rsid w:val="002F5867"/>
    <w:rsid w:val="0030000B"/>
    <w:rsid w:val="00300460"/>
    <w:rsid w:val="00300478"/>
    <w:rsid w:val="003015E8"/>
    <w:rsid w:val="00302C64"/>
    <w:rsid w:val="00303B52"/>
    <w:rsid w:val="00303E94"/>
    <w:rsid w:val="0030431B"/>
    <w:rsid w:val="00305225"/>
    <w:rsid w:val="00305316"/>
    <w:rsid w:val="003055AC"/>
    <w:rsid w:val="0030755E"/>
    <w:rsid w:val="0031067B"/>
    <w:rsid w:val="00310F8F"/>
    <w:rsid w:val="00311AEC"/>
    <w:rsid w:val="00311CE1"/>
    <w:rsid w:val="00312341"/>
    <w:rsid w:val="0031242F"/>
    <w:rsid w:val="00312F7A"/>
    <w:rsid w:val="003130F4"/>
    <w:rsid w:val="003146B1"/>
    <w:rsid w:val="003154D2"/>
    <w:rsid w:val="00316B11"/>
    <w:rsid w:val="003177BD"/>
    <w:rsid w:val="00317D4D"/>
    <w:rsid w:val="00320093"/>
    <w:rsid w:val="003203D4"/>
    <w:rsid w:val="00323752"/>
    <w:rsid w:val="00324734"/>
    <w:rsid w:val="003303C0"/>
    <w:rsid w:val="0033167A"/>
    <w:rsid w:val="00331954"/>
    <w:rsid w:val="003327F6"/>
    <w:rsid w:val="00333D9A"/>
    <w:rsid w:val="00334B7E"/>
    <w:rsid w:val="0033503D"/>
    <w:rsid w:val="003366BE"/>
    <w:rsid w:val="00336DE4"/>
    <w:rsid w:val="003373FB"/>
    <w:rsid w:val="00340B4A"/>
    <w:rsid w:val="00340FD9"/>
    <w:rsid w:val="00344E1F"/>
    <w:rsid w:val="003451AD"/>
    <w:rsid w:val="00345CD3"/>
    <w:rsid w:val="00345D67"/>
    <w:rsid w:val="00346E86"/>
    <w:rsid w:val="00347903"/>
    <w:rsid w:val="003503C8"/>
    <w:rsid w:val="00351D6B"/>
    <w:rsid w:val="00353A65"/>
    <w:rsid w:val="00354971"/>
    <w:rsid w:val="0035616C"/>
    <w:rsid w:val="003562B8"/>
    <w:rsid w:val="00356A31"/>
    <w:rsid w:val="00356BAF"/>
    <w:rsid w:val="0036102A"/>
    <w:rsid w:val="00361203"/>
    <w:rsid w:val="003613B7"/>
    <w:rsid w:val="00364947"/>
    <w:rsid w:val="00364AE5"/>
    <w:rsid w:val="00366812"/>
    <w:rsid w:val="003670C6"/>
    <w:rsid w:val="00367CD6"/>
    <w:rsid w:val="003700A5"/>
    <w:rsid w:val="00371AAB"/>
    <w:rsid w:val="00372B21"/>
    <w:rsid w:val="00373823"/>
    <w:rsid w:val="003753D1"/>
    <w:rsid w:val="00375554"/>
    <w:rsid w:val="003771D7"/>
    <w:rsid w:val="003778F2"/>
    <w:rsid w:val="00380F87"/>
    <w:rsid w:val="003813F3"/>
    <w:rsid w:val="00384214"/>
    <w:rsid w:val="00386061"/>
    <w:rsid w:val="003863B5"/>
    <w:rsid w:val="00386C80"/>
    <w:rsid w:val="00387FBA"/>
    <w:rsid w:val="00390213"/>
    <w:rsid w:val="00390F06"/>
    <w:rsid w:val="00391170"/>
    <w:rsid w:val="00391363"/>
    <w:rsid w:val="00391517"/>
    <w:rsid w:val="00391EC6"/>
    <w:rsid w:val="00393B45"/>
    <w:rsid w:val="003952FE"/>
    <w:rsid w:val="00395717"/>
    <w:rsid w:val="00395C72"/>
    <w:rsid w:val="00396AC9"/>
    <w:rsid w:val="003970DF"/>
    <w:rsid w:val="003A01B7"/>
    <w:rsid w:val="003A2008"/>
    <w:rsid w:val="003A50E9"/>
    <w:rsid w:val="003A5658"/>
    <w:rsid w:val="003A6800"/>
    <w:rsid w:val="003A6F38"/>
    <w:rsid w:val="003B0339"/>
    <w:rsid w:val="003B05B1"/>
    <w:rsid w:val="003B0961"/>
    <w:rsid w:val="003B0E1F"/>
    <w:rsid w:val="003B2370"/>
    <w:rsid w:val="003B2E64"/>
    <w:rsid w:val="003B3360"/>
    <w:rsid w:val="003B35CE"/>
    <w:rsid w:val="003B58F2"/>
    <w:rsid w:val="003B5FB3"/>
    <w:rsid w:val="003B6924"/>
    <w:rsid w:val="003B73E0"/>
    <w:rsid w:val="003C01ED"/>
    <w:rsid w:val="003C1663"/>
    <w:rsid w:val="003C24CE"/>
    <w:rsid w:val="003C3314"/>
    <w:rsid w:val="003C598D"/>
    <w:rsid w:val="003C640A"/>
    <w:rsid w:val="003C6489"/>
    <w:rsid w:val="003C6B0D"/>
    <w:rsid w:val="003C76D7"/>
    <w:rsid w:val="003D11C9"/>
    <w:rsid w:val="003D427E"/>
    <w:rsid w:val="003D4D43"/>
    <w:rsid w:val="003D5DBD"/>
    <w:rsid w:val="003D6441"/>
    <w:rsid w:val="003D6F09"/>
    <w:rsid w:val="003D7E48"/>
    <w:rsid w:val="003E0659"/>
    <w:rsid w:val="003E0E44"/>
    <w:rsid w:val="003E1408"/>
    <w:rsid w:val="003E14E4"/>
    <w:rsid w:val="003E1CF9"/>
    <w:rsid w:val="003E3746"/>
    <w:rsid w:val="003E3893"/>
    <w:rsid w:val="003E3B02"/>
    <w:rsid w:val="003E3F02"/>
    <w:rsid w:val="003E4391"/>
    <w:rsid w:val="003E45E7"/>
    <w:rsid w:val="003E4B3E"/>
    <w:rsid w:val="003E5679"/>
    <w:rsid w:val="003E582C"/>
    <w:rsid w:val="003E61C9"/>
    <w:rsid w:val="003E768A"/>
    <w:rsid w:val="003F0595"/>
    <w:rsid w:val="003F0E4D"/>
    <w:rsid w:val="003F10F5"/>
    <w:rsid w:val="003F1493"/>
    <w:rsid w:val="003F2033"/>
    <w:rsid w:val="003F3104"/>
    <w:rsid w:val="003F37E0"/>
    <w:rsid w:val="003F6CCE"/>
    <w:rsid w:val="003F73FA"/>
    <w:rsid w:val="003F7DBC"/>
    <w:rsid w:val="00400674"/>
    <w:rsid w:val="00401451"/>
    <w:rsid w:val="00402B33"/>
    <w:rsid w:val="004044F9"/>
    <w:rsid w:val="00404DE2"/>
    <w:rsid w:val="00405B90"/>
    <w:rsid w:val="00405D0B"/>
    <w:rsid w:val="00406972"/>
    <w:rsid w:val="00407566"/>
    <w:rsid w:val="00413980"/>
    <w:rsid w:val="00415434"/>
    <w:rsid w:val="00416A2A"/>
    <w:rsid w:val="00417233"/>
    <w:rsid w:val="00420DE8"/>
    <w:rsid w:val="00422410"/>
    <w:rsid w:val="00422C21"/>
    <w:rsid w:val="00422C98"/>
    <w:rsid w:val="00423128"/>
    <w:rsid w:val="00424111"/>
    <w:rsid w:val="004242B2"/>
    <w:rsid w:val="00424924"/>
    <w:rsid w:val="00427533"/>
    <w:rsid w:val="0042766C"/>
    <w:rsid w:val="00427A50"/>
    <w:rsid w:val="0043003F"/>
    <w:rsid w:val="004304C4"/>
    <w:rsid w:val="00431CDA"/>
    <w:rsid w:val="00432A93"/>
    <w:rsid w:val="00432C40"/>
    <w:rsid w:val="004331B9"/>
    <w:rsid w:val="00433261"/>
    <w:rsid w:val="00434328"/>
    <w:rsid w:val="00435486"/>
    <w:rsid w:val="00435B86"/>
    <w:rsid w:val="00435E10"/>
    <w:rsid w:val="00436D8C"/>
    <w:rsid w:val="00437F35"/>
    <w:rsid w:val="00442161"/>
    <w:rsid w:val="004431E5"/>
    <w:rsid w:val="00443755"/>
    <w:rsid w:val="00443E77"/>
    <w:rsid w:val="00446054"/>
    <w:rsid w:val="00447A71"/>
    <w:rsid w:val="0045042E"/>
    <w:rsid w:val="0045479E"/>
    <w:rsid w:val="004566AA"/>
    <w:rsid w:val="004575CF"/>
    <w:rsid w:val="00460D07"/>
    <w:rsid w:val="004633B7"/>
    <w:rsid w:val="00464BF9"/>
    <w:rsid w:val="00464D5C"/>
    <w:rsid w:val="004660B6"/>
    <w:rsid w:val="00466D38"/>
    <w:rsid w:val="004672A6"/>
    <w:rsid w:val="0046788D"/>
    <w:rsid w:val="00467EED"/>
    <w:rsid w:val="00471998"/>
    <w:rsid w:val="00472B34"/>
    <w:rsid w:val="00472B8F"/>
    <w:rsid w:val="00472C6D"/>
    <w:rsid w:val="00473273"/>
    <w:rsid w:val="0047382C"/>
    <w:rsid w:val="0047385D"/>
    <w:rsid w:val="004740F6"/>
    <w:rsid w:val="0047448F"/>
    <w:rsid w:val="00476FA0"/>
    <w:rsid w:val="00480B23"/>
    <w:rsid w:val="00481BD5"/>
    <w:rsid w:val="0048494F"/>
    <w:rsid w:val="004850CF"/>
    <w:rsid w:val="00485223"/>
    <w:rsid w:val="0048533F"/>
    <w:rsid w:val="0048584D"/>
    <w:rsid w:val="00485AEF"/>
    <w:rsid w:val="00486324"/>
    <w:rsid w:val="004867F2"/>
    <w:rsid w:val="00486B40"/>
    <w:rsid w:val="00487D12"/>
    <w:rsid w:val="00490E5C"/>
    <w:rsid w:val="00492BFD"/>
    <w:rsid w:val="00492E24"/>
    <w:rsid w:val="00493538"/>
    <w:rsid w:val="00493CF0"/>
    <w:rsid w:val="00495564"/>
    <w:rsid w:val="0049556A"/>
    <w:rsid w:val="00496D36"/>
    <w:rsid w:val="00496E36"/>
    <w:rsid w:val="004A0450"/>
    <w:rsid w:val="004A0630"/>
    <w:rsid w:val="004A0C7C"/>
    <w:rsid w:val="004A131C"/>
    <w:rsid w:val="004A1D49"/>
    <w:rsid w:val="004A228F"/>
    <w:rsid w:val="004A350A"/>
    <w:rsid w:val="004A3805"/>
    <w:rsid w:val="004A50DD"/>
    <w:rsid w:val="004A59B7"/>
    <w:rsid w:val="004A5C83"/>
    <w:rsid w:val="004A6D6B"/>
    <w:rsid w:val="004A6FEF"/>
    <w:rsid w:val="004B0127"/>
    <w:rsid w:val="004B0D31"/>
    <w:rsid w:val="004B1492"/>
    <w:rsid w:val="004B19F8"/>
    <w:rsid w:val="004B1DF3"/>
    <w:rsid w:val="004B48B3"/>
    <w:rsid w:val="004B4DFC"/>
    <w:rsid w:val="004B5190"/>
    <w:rsid w:val="004B5E35"/>
    <w:rsid w:val="004B6C9D"/>
    <w:rsid w:val="004C0001"/>
    <w:rsid w:val="004C1245"/>
    <w:rsid w:val="004C2CD5"/>
    <w:rsid w:val="004C2D2C"/>
    <w:rsid w:val="004C33C9"/>
    <w:rsid w:val="004C3939"/>
    <w:rsid w:val="004C71DC"/>
    <w:rsid w:val="004D0C3A"/>
    <w:rsid w:val="004D1291"/>
    <w:rsid w:val="004D1438"/>
    <w:rsid w:val="004D251D"/>
    <w:rsid w:val="004D2990"/>
    <w:rsid w:val="004D36F4"/>
    <w:rsid w:val="004D3C37"/>
    <w:rsid w:val="004D4E63"/>
    <w:rsid w:val="004D6643"/>
    <w:rsid w:val="004D7F70"/>
    <w:rsid w:val="004E0D81"/>
    <w:rsid w:val="004E2D88"/>
    <w:rsid w:val="004E3257"/>
    <w:rsid w:val="004E65CB"/>
    <w:rsid w:val="004E6669"/>
    <w:rsid w:val="004E6838"/>
    <w:rsid w:val="004E690B"/>
    <w:rsid w:val="004E698D"/>
    <w:rsid w:val="004E779A"/>
    <w:rsid w:val="004F0EB6"/>
    <w:rsid w:val="004F4F4C"/>
    <w:rsid w:val="004F550E"/>
    <w:rsid w:val="004F74DB"/>
    <w:rsid w:val="004F7F4C"/>
    <w:rsid w:val="005005FF"/>
    <w:rsid w:val="00501448"/>
    <w:rsid w:val="00501943"/>
    <w:rsid w:val="005023AC"/>
    <w:rsid w:val="005038F3"/>
    <w:rsid w:val="00504491"/>
    <w:rsid w:val="00505FC5"/>
    <w:rsid w:val="0050746C"/>
    <w:rsid w:val="005124E7"/>
    <w:rsid w:val="00512AC1"/>
    <w:rsid w:val="00513F86"/>
    <w:rsid w:val="00515BB2"/>
    <w:rsid w:val="00516DBE"/>
    <w:rsid w:val="005204EC"/>
    <w:rsid w:val="00520EE5"/>
    <w:rsid w:val="005213B6"/>
    <w:rsid w:val="00522543"/>
    <w:rsid w:val="005228B9"/>
    <w:rsid w:val="00522A39"/>
    <w:rsid w:val="005230AF"/>
    <w:rsid w:val="005238A6"/>
    <w:rsid w:val="0052404D"/>
    <w:rsid w:val="00524A39"/>
    <w:rsid w:val="00525B86"/>
    <w:rsid w:val="00526B13"/>
    <w:rsid w:val="00530138"/>
    <w:rsid w:val="005311BF"/>
    <w:rsid w:val="00531278"/>
    <w:rsid w:val="005312F0"/>
    <w:rsid w:val="00532F69"/>
    <w:rsid w:val="00535929"/>
    <w:rsid w:val="005369D5"/>
    <w:rsid w:val="005371CC"/>
    <w:rsid w:val="005378A5"/>
    <w:rsid w:val="00540799"/>
    <w:rsid w:val="00540AC2"/>
    <w:rsid w:val="005424AF"/>
    <w:rsid w:val="005445A9"/>
    <w:rsid w:val="00545027"/>
    <w:rsid w:val="00545AE6"/>
    <w:rsid w:val="005463A7"/>
    <w:rsid w:val="005505C6"/>
    <w:rsid w:val="0055064A"/>
    <w:rsid w:val="00551334"/>
    <w:rsid w:val="00553D72"/>
    <w:rsid w:val="00554C8F"/>
    <w:rsid w:val="00555450"/>
    <w:rsid w:val="005564A9"/>
    <w:rsid w:val="00560212"/>
    <w:rsid w:val="005619AD"/>
    <w:rsid w:val="00562BB8"/>
    <w:rsid w:val="00563293"/>
    <w:rsid w:val="0056622E"/>
    <w:rsid w:val="00567809"/>
    <w:rsid w:val="0057049A"/>
    <w:rsid w:val="00570C4B"/>
    <w:rsid w:val="0057253B"/>
    <w:rsid w:val="00572660"/>
    <w:rsid w:val="00577CFE"/>
    <w:rsid w:val="00580D08"/>
    <w:rsid w:val="00581163"/>
    <w:rsid w:val="005813B6"/>
    <w:rsid w:val="0058202A"/>
    <w:rsid w:val="00585206"/>
    <w:rsid w:val="0058663E"/>
    <w:rsid w:val="0059172D"/>
    <w:rsid w:val="00591ACF"/>
    <w:rsid w:val="005925A7"/>
    <w:rsid w:val="0059473D"/>
    <w:rsid w:val="0059490B"/>
    <w:rsid w:val="005949F3"/>
    <w:rsid w:val="00594D27"/>
    <w:rsid w:val="00595CB2"/>
    <w:rsid w:val="00595FF3"/>
    <w:rsid w:val="00596369"/>
    <w:rsid w:val="005A0A2C"/>
    <w:rsid w:val="005A1DCD"/>
    <w:rsid w:val="005A1FEE"/>
    <w:rsid w:val="005A3E46"/>
    <w:rsid w:val="005A4673"/>
    <w:rsid w:val="005A5382"/>
    <w:rsid w:val="005A60E5"/>
    <w:rsid w:val="005A663D"/>
    <w:rsid w:val="005A78DC"/>
    <w:rsid w:val="005B027E"/>
    <w:rsid w:val="005B1444"/>
    <w:rsid w:val="005B259A"/>
    <w:rsid w:val="005B2A11"/>
    <w:rsid w:val="005B34FD"/>
    <w:rsid w:val="005B3E5F"/>
    <w:rsid w:val="005B3F51"/>
    <w:rsid w:val="005B4269"/>
    <w:rsid w:val="005B4CD6"/>
    <w:rsid w:val="005B5937"/>
    <w:rsid w:val="005B5F83"/>
    <w:rsid w:val="005B61B0"/>
    <w:rsid w:val="005C100A"/>
    <w:rsid w:val="005C23AF"/>
    <w:rsid w:val="005C5F98"/>
    <w:rsid w:val="005C669A"/>
    <w:rsid w:val="005C75D0"/>
    <w:rsid w:val="005D00F3"/>
    <w:rsid w:val="005D2F05"/>
    <w:rsid w:val="005D3058"/>
    <w:rsid w:val="005D327E"/>
    <w:rsid w:val="005D3685"/>
    <w:rsid w:val="005D3881"/>
    <w:rsid w:val="005D4652"/>
    <w:rsid w:val="005D4B9D"/>
    <w:rsid w:val="005D7099"/>
    <w:rsid w:val="005E006C"/>
    <w:rsid w:val="005E0875"/>
    <w:rsid w:val="005E1D63"/>
    <w:rsid w:val="005E2671"/>
    <w:rsid w:val="005E3A5D"/>
    <w:rsid w:val="005E4A22"/>
    <w:rsid w:val="005E4C4D"/>
    <w:rsid w:val="005E687D"/>
    <w:rsid w:val="005E6930"/>
    <w:rsid w:val="005E6CAE"/>
    <w:rsid w:val="005E72EE"/>
    <w:rsid w:val="005E73D7"/>
    <w:rsid w:val="005E796B"/>
    <w:rsid w:val="005F0846"/>
    <w:rsid w:val="005F0E7F"/>
    <w:rsid w:val="005F2243"/>
    <w:rsid w:val="005F2839"/>
    <w:rsid w:val="005F3279"/>
    <w:rsid w:val="005F46D3"/>
    <w:rsid w:val="005F48AB"/>
    <w:rsid w:val="005F4B81"/>
    <w:rsid w:val="005F63B6"/>
    <w:rsid w:val="005F6419"/>
    <w:rsid w:val="005F64EA"/>
    <w:rsid w:val="005F765A"/>
    <w:rsid w:val="006005BC"/>
    <w:rsid w:val="0060076E"/>
    <w:rsid w:val="0060077A"/>
    <w:rsid w:val="00602C50"/>
    <w:rsid w:val="006031F6"/>
    <w:rsid w:val="00604468"/>
    <w:rsid w:val="00606C08"/>
    <w:rsid w:val="00607F7E"/>
    <w:rsid w:val="00611BF8"/>
    <w:rsid w:val="00612DFF"/>
    <w:rsid w:val="006131BB"/>
    <w:rsid w:val="00616D15"/>
    <w:rsid w:val="00616D1C"/>
    <w:rsid w:val="0062040D"/>
    <w:rsid w:val="0062230C"/>
    <w:rsid w:val="00622377"/>
    <w:rsid w:val="00623075"/>
    <w:rsid w:val="00623236"/>
    <w:rsid w:val="00623D8D"/>
    <w:rsid w:val="0062699B"/>
    <w:rsid w:val="00626E60"/>
    <w:rsid w:val="006279F4"/>
    <w:rsid w:val="0063283C"/>
    <w:rsid w:val="00632F53"/>
    <w:rsid w:val="00634884"/>
    <w:rsid w:val="00635203"/>
    <w:rsid w:val="00636A1C"/>
    <w:rsid w:val="006376AD"/>
    <w:rsid w:val="00640087"/>
    <w:rsid w:val="006401C8"/>
    <w:rsid w:val="0064178D"/>
    <w:rsid w:val="00641AE5"/>
    <w:rsid w:val="00643E13"/>
    <w:rsid w:val="00647223"/>
    <w:rsid w:val="006472DC"/>
    <w:rsid w:val="00651551"/>
    <w:rsid w:val="00651B9C"/>
    <w:rsid w:val="006522C9"/>
    <w:rsid w:val="00653CD9"/>
    <w:rsid w:val="00655007"/>
    <w:rsid w:val="006604E6"/>
    <w:rsid w:val="00660628"/>
    <w:rsid w:val="0066255B"/>
    <w:rsid w:val="00662CAC"/>
    <w:rsid w:val="00663373"/>
    <w:rsid w:val="006644C5"/>
    <w:rsid w:val="00664F67"/>
    <w:rsid w:val="00667043"/>
    <w:rsid w:val="00667485"/>
    <w:rsid w:val="00667D92"/>
    <w:rsid w:val="00670289"/>
    <w:rsid w:val="00670E49"/>
    <w:rsid w:val="00671132"/>
    <w:rsid w:val="006716F9"/>
    <w:rsid w:val="00672566"/>
    <w:rsid w:val="00672EF0"/>
    <w:rsid w:val="00673EDC"/>
    <w:rsid w:val="0067484D"/>
    <w:rsid w:val="006750E1"/>
    <w:rsid w:val="0067645A"/>
    <w:rsid w:val="00676958"/>
    <w:rsid w:val="00676BA8"/>
    <w:rsid w:val="00682384"/>
    <w:rsid w:val="00683298"/>
    <w:rsid w:val="0068408D"/>
    <w:rsid w:val="00684E60"/>
    <w:rsid w:val="0069009F"/>
    <w:rsid w:val="00690343"/>
    <w:rsid w:val="00691A06"/>
    <w:rsid w:val="00692303"/>
    <w:rsid w:val="00692B15"/>
    <w:rsid w:val="00693A74"/>
    <w:rsid w:val="00693D25"/>
    <w:rsid w:val="0069581A"/>
    <w:rsid w:val="00695A05"/>
    <w:rsid w:val="0069603D"/>
    <w:rsid w:val="006A0435"/>
    <w:rsid w:val="006A0DD7"/>
    <w:rsid w:val="006A1CD7"/>
    <w:rsid w:val="006A29AC"/>
    <w:rsid w:val="006A34F5"/>
    <w:rsid w:val="006A3853"/>
    <w:rsid w:val="006A39F5"/>
    <w:rsid w:val="006A411E"/>
    <w:rsid w:val="006A59F3"/>
    <w:rsid w:val="006A5A18"/>
    <w:rsid w:val="006A633F"/>
    <w:rsid w:val="006A6EB0"/>
    <w:rsid w:val="006A7561"/>
    <w:rsid w:val="006B06F3"/>
    <w:rsid w:val="006B1063"/>
    <w:rsid w:val="006B1F12"/>
    <w:rsid w:val="006B319B"/>
    <w:rsid w:val="006B42E1"/>
    <w:rsid w:val="006B4BE5"/>
    <w:rsid w:val="006B4CC0"/>
    <w:rsid w:val="006B73D5"/>
    <w:rsid w:val="006C0E25"/>
    <w:rsid w:val="006C1647"/>
    <w:rsid w:val="006C374C"/>
    <w:rsid w:val="006C4566"/>
    <w:rsid w:val="006C4B57"/>
    <w:rsid w:val="006C512C"/>
    <w:rsid w:val="006C621D"/>
    <w:rsid w:val="006C6919"/>
    <w:rsid w:val="006C6DBE"/>
    <w:rsid w:val="006C6FA3"/>
    <w:rsid w:val="006D010E"/>
    <w:rsid w:val="006D0873"/>
    <w:rsid w:val="006D0BD2"/>
    <w:rsid w:val="006D4343"/>
    <w:rsid w:val="006D4AB6"/>
    <w:rsid w:val="006D4AC0"/>
    <w:rsid w:val="006D65AC"/>
    <w:rsid w:val="006D6FB8"/>
    <w:rsid w:val="006D7312"/>
    <w:rsid w:val="006D74C0"/>
    <w:rsid w:val="006D7C6F"/>
    <w:rsid w:val="006E07B0"/>
    <w:rsid w:val="006E27E2"/>
    <w:rsid w:val="006E2BB5"/>
    <w:rsid w:val="006E3024"/>
    <w:rsid w:val="006E3154"/>
    <w:rsid w:val="006E3A60"/>
    <w:rsid w:val="006E45E8"/>
    <w:rsid w:val="006E46E1"/>
    <w:rsid w:val="006E5CA6"/>
    <w:rsid w:val="006E6336"/>
    <w:rsid w:val="006E6631"/>
    <w:rsid w:val="006F1C94"/>
    <w:rsid w:val="006F35F3"/>
    <w:rsid w:val="006F382D"/>
    <w:rsid w:val="006F39C7"/>
    <w:rsid w:val="006F69AC"/>
    <w:rsid w:val="006F7433"/>
    <w:rsid w:val="007006BF"/>
    <w:rsid w:val="00701B6A"/>
    <w:rsid w:val="007020E5"/>
    <w:rsid w:val="007022F9"/>
    <w:rsid w:val="0070245A"/>
    <w:rsid w:val="0070267B"/>
    <w:rsid w:val="0070311D"/>
    <w:rsid w:val="007055A9"/>
    <w:rsid w:val="0070679B"/>
    <w:rsid w:val="00706BC7"/>
    <w:rsid w:val="00710C3C"/>
    <w:rsid w:val="007113BB"/>
    <w:rsid w:val="00711897"/>
    <w:rsid w:val="00712E62"/>
    <w:rsid w:val="0071321D"/>
    <w:rsid w:val="0071413E"/>
    <w:rsid w:val="0071437D"/>
    <w:rsid w:val="00714E2B"/>
    <w:rsid w:val="00716750"/>
    <w:rsid w:val="0071690F"/>
    <w:rsid w:val="00716C14"/>
    <w:rsid w:val="00716EC7"/>
    <w:rsid w:val="00716F7A"/>
    <w:rsid w:val="00721500"/>
    <w:rsid w:val="00723418"/>
    <w:rsid w:val="0072342D"/>
    <w:rsid w:val="00724987"/>
    <w:rsid w:val="00725D6B"/>
    <w:rsid w:val="00726488"/>
    <w:rsid w:val="00726A27"/>
    <w:rsid w:val="0072790F"/>
    <w:rsid w:val="007319BA"/>
    <w:rsid w:val="0073226A"/>
    <w:rsid w:val="00733802"/>
    <w:rsid w:val="00735295"/>
    <w:rsid w:val="007369BE"/>
    <w:rsid w:val="00742B0D"/>
    <w:rsid w:val="00742B67"/>
    <w:rsid w:val="00743E5C"/>
    <w:rsid w:val="00744D09"/>
    <w:rsid w:val="00746A94"/>
    <w:rsid w:val="00746E6B"/>
    <w:rsid w:val="0074719B"/>
    <w:rsid w:val="0075088E"/>
    <w:rsid w:val="007519C6"/>
    <w:rsid w:val="007522CF"/>
    <w:rsid w:val="007529F5"/>
    <w:rsid w:val="00752EFD"/>
    <w:rsid w:val="00755A32"/>
    <w:rsid w:val="00756684"/>
    <w:rsid w:val="00757168"/>
    <w:rsid w:val="00757C20"/>
    <w:rsid w:val="00761500"/>
    <w:rsid w:val="007624E2"/>
    <w:rsid w:val="00763195"/>
    <w:rsid w:val="007635EB"/>
    <w:rsid w:val="00763AD5"/>
    <w:rsid w:val="00772365"/>
    <w:rsid w:val="007728AA"/>
    <w:rsid w:val="00772938"/>
    <w:rsid w:val="00772B85"/>
    <w:rsid w:val="00773161"/>
    <w:rsid w:val="007734B7"/>
    <w:rsid w:val="007739B0"/>
    <w:rsid w:val="007750B8"/>
    <w:rsid w:val="007754C8"/>
    <w:rsid w:val="00776086"/>
    <w:rsid w:val="007765E1"/>
    <w:rsid w:val="00776DA3"/>
    <w:rsid w:val="00776E94"/>
    <w:rsid w:val="007804C3"/>
    <w:rsid w:val="00781364"/>
    <w:rsid w:val="007814E7"/>
    <w:rsid w:val="00781877"/>
    <w:rsid w:val="00781D34"/>
    <w:rsid w:val="00782023"/>
    <w:rsid w:val="007821B0"/>
    <w:rsid w:val="007821F0"/>
    <w:rsid w:val="00784307"/>
    <w:rsid w:val="00786ECD"/>
    <w:rsid w:val="007909E3"/>
    <w:rsid w:val="007924EC"/>
    <w:rsid w:val="00792F01"/>
    <w:rsid w:val="00793578"/>
    <w:rsid w:val="00793829"/>
    <w:rsid w:val="00793AB4"/>
    <w:rsid w:val="00793D6A"/>
    <w:rsid w:val="00794321"/>
    <w:rsid w:val="00794375"/>
    <w:rsid w:val="00795016"/>
    <w:rsid w:val="00795202"/>
    <w:rsid w:val="00795C51"/>
    <w:rsid w:val="00795DDB"/>
    <w:rsid w:val="00796146"/>
    <w:rsid w:val="007A06A6"/>
    <w:rsid w:val="007A24FF"/>
    <w:rsid w:val="007A25B6"/>
    <w:rsid w:val="007A3ACD"/>
    <w:rsid w:val="007A4110"/>
    <w:rsid w:val="007A44EA"/>
    <w:rsid w:val="007A5DA7"/>
    <w:rsid w:val="007A6039"/>
    <w:rsid w:val="007A6287"/>
    <w:rsid w:val="007A6AD8"/>
    <w:rsid w:val="007A6E1D"/>
    <w:rsid w:val="007B21FE"/>
    <w:rsid w:val="007B2868"/>
    <w:rsid w:val="007B2AC7"/>
    <w:rsid w:val="007B2B81"/>
    <w:rsid w:val="007B2E19"/>
    <w:rsid w:val="007B5C77"/>
    <w:rsid w:val="007B62F9"/>
    <w:rsid w:val="007B6866"/>
    <w:rsid w:val="007B7130"/>
    <w:rsid w:val="007B7157"/>
    <w:rsid w:val="007B78BB"/>
    <w:rsid w:val="007B7BE0"/>
    <w:rsid w:val="007B7BEB"/>
    <w:rsid w:val="007C1B68"/>
    <w:rsid w:val="007C1CE3"/>
    <w:rsid w:val="007C21A9"/>
    <w:rsid w:val="007C3060"/>
    <w:rsid w:val="007C4733"/>
    <w:rsid w:val="007C474A"/>
    <w:rsid w:val="007C518C"/>
    <w:rsid w:val="007C53C8"/>
    <w:rsid w:val="007C5825"/>
    <w:rsid w:val="007C721C"/>
    <w:rsid w:val="007C7EA7"/>
    <w:rsid w:val="007D01FF"/>
    <w:rsid w:val="007D1709"/>
    <w:rsid w:val="007D1B9F"/>
    <w:rsid w:val="007D2F06"/>
    <w:rsid w:val="007D35D8"/>
    <w:rsid w:val="007D4C2B"/>
    <w:rsid w:val="007D4D88"/>
    <w:rsid w:val="007D4EF4"/>
    <w:rsid w:val="007D605C"/>
    <w:rsid w:val="007E01CD"/>
    <w:rsid w:val="007E1F0C"/>
    <w:rsid w:val="007E221D"/>
    <w:rsid w:val="007E2D5B"/>
    <w:rsid w:val="007E2D98"/>
    <w:rsid w:val="007E3391"/>
    <w:rsid w:val="007E38D3"/>
    <w:rsid w:val="007E48BC"/>
    <w:rsid w:val="007E4ED6"/>
    <w:rsid w:val="007E568B"/>
    <w:rsid w:val="007E622F"/>
    <w:rsid w:val="007F0210"/>
    <w:rsid w:val="007F11ED"/>
    <w:rsid w:val="007F2E6A"/>
    <w:rsid w:val="007F3481"/>
    <w:rsid w:val="007F34A3"/>
    <w:rsid w:val="007F4BD0"/>
    <w:rsid w:val="007F7A2A"/>
    <w:rsid w:val="007F7E2C"/>
    <w:rsid w:val="007F7F00"/>
    <w:rsid w:val="0080043C"/>
    <w:rsid w:val="00800674"/>
    <w:rsid w:val="00802225"/>
    <w:rsid w:val="00802E18"/>
    <w:rsid w:val="00804A11"/>
    <w:rsid w:val="008054AC"/>
    <w:rsid w:val="00805892"/>
    <w:rsid w:val="008058FB"/>
    <w:rsid w:val="00806AD8"/>
    <w:rsid w:val="00811CAF"/>
    <w:rsid w:val="00814155"/>
    <w:rsid w:val="00815AA8"/>
    <w:rsid w:val="00816065"/>
    <w:rsid w:val="0081611D"/>
    <w:rsid w:val="00817D99"/>
    <w:rsid w:val="00820849"/>
    <w:rsid w:val="00821A2E"/>
    <w:rsid w:val="008225A1"/>
    <w:rsid w:val="00822782"/>
    <w:rsid w:val="00822BC4"/>
    <w:rsid w:val="00822ECE"/>
    <w:rsid w:val="00824606"/>
    <w:rsid w:val="008254EC"/>
    <w:rsid w:val="00826617"/>
    <w:rsid w:val="00827E8B"/>
    <w:rsid w:val="00831297"/>
    <w:rsid w:val="00831DB8"/>
    <w:rsid w:val="0083213C"/>
    <w:rsid w:val="00832739"/>
    <w:rsid w:val="00833AAE"/>
    <w:rsid w:val="00833C27"/>
    <w:rsid w:val="008365F8"/>
    <w:rsid w:val="008374BA"/>
    <w:rsid w:val="00840284"/>
    <w:rsid w:val="0084135A"/>
    <w:rsid w:val="00841407"/>
    <w:rsid w:val="008414E2"/>
    <w:rsid w:val="00841ECE"/>
    <w:rsid w:val="00842DBE"/>
    <w:rsid w:val="008430B8"/>
    <w:rsid w:val="008444E2"/>
    <w:rsid w:val="00850939"/>
    <w:rsid w:val="00850D41"/>
    <w:rsid w:val="008523B5"/>
    <w:rsid w:val="00853536"/>
    <w:rsid w:val="00854DF0"/>
    <w:rsid w:val="008553F9"/>
    <w:rsid w:val="008556DA"/>
    <w:rsid w:val="00855BA6"/>
    <w:rsid w:val="008561E8"/>
    <w:rsid w:val="00857186"/>
    <w:rsid w:val="00860709"/>
    <w:rsid w:val="00861696"/>
    <w:rsid w:val="0086531F"/>
    <w:rsid w:val="008665F1"/>
    <w:rsid w:val="008667C0"/>
    <w:rsid w:val="008669DB"/>
    <w:rsid w:val="008715B1"/>
    <w:rsid w:val="0087259A"/>
    <w:rsid w:val="00874E91"/>
    <w:rsid w:val="00880B59"/>
    <w:rsid w:val="008818F5"/>
    <w:rsid w:val="00882914"/>
    <w:rsid w:val="00883842"/>
    <w:rsid w:val="00883A58"/>
    <w:rsid w:val="008853A3"/>
    <w:rsid w:val="00885438"/>
    <w:rsid w:val="0088560A"/>
    <w:rsid w:val="008856B2"/>
    <w:rsid w:val="008861C2"/>
    <w:rsid w:val="0088686D"/>
    <w:rsid w:val="00886A2A"/>
    <w:rsid w:val="00886F76"/>
    <w:rsid w:val="008876F1"/>
    <w:rsid w:val="0088770C"/>
    <w:rsid w:val="008904D2"/>
    <w:rsid w:val="00891D42"/>
    <w:rsid w:val="008924DD"/>
    <w:rsid w:val="00892979"/>
    <w:rsid w:val="00892B77"/>
    <w:rsid w:val="00893CA2"/>
    <w:rsid w:val="00897BBE"/>
    <w:rsid w:val="008A0AFA"/>
    <w:rsid w:val="008A2AE2"/>
    <w:rsid w:val="008A3673"/>
    <w:rsid w:val="008A3737"/>
    <w:rsid w:val="008A380E"/>
    <w:rsid w:val="008A3F05"/>
    <w:rsid w:val="008A573E"/>
    <w:rsid w:val="008A6907"/>
    <w:rsid w:val="008A7674"/>
    <w:rsid w:val="008B2883"/>
    <w:rsid w:val="008B5430"/>
    <w:rsid w:val="008B5F32"/>
    <w:rsid w:val="008B75A9"/>
    <w:rsid w:val="008C02C5"/>
    <w:rsid w:val="008C044E"/>
    <w:rsid w:val="008C275B"/>
    <w:rsid w:val="008C38D0"/>
    <w:rsid w:val="008C4030"/>
    <w:rsid w:val="008C77ED"/>
    <w:rsid w:val="008D0C7E"/>
    <w:rsid w:val="008D4A40"/>
    <w:rsid w:val="008D59B7"/>
    <w:rsid w:val="008D6063"/>
    <w:rsid w:val="008E11B7"/>
    <w:rsid w:val="008E3C10"/>
    <w:rsid w:val="008E6525"/>
    <w:rsid w:val="008E7DD5"/>
    <w:rsid w:val="008F1173"/>
    <w:rsid w:val="008F1974"/>
    <w:rsid w:val="008F40FB"/>
    <w:rsid w:val="008F4782"/>
    <w:rsid w:val="008F4D11"/>
    <w:rsid w:val="008F4D8C"/>
    <w:rsid w:val="008F537B"/>
    <w:rsid w:val="008F6403"/>
    <w:rsid w:val="008F673A"/>
    <w:rsid w:val="008F685A"/>
    <w:rsid w:val="008F7971"/>
    <w:rsid w:val="00900CE7"/>
    <w:rsid w:val="00902F6E"/>
    <w:rsid w:val="00903481"/>
    <w:rsid w:val="00903E36"/>
    <w:rsid w:val="00904F44"/>
    <w:rsid w:val="00905EDC"/>
    <w:rsid w:val="00906594"/>
    <w:rsid w:val="0090689A"/>
    <w:rsid w:val="009102A5"/>
    <w:rsid w:val="009104CB"/>
    <w:rsid w:val="00910C62"/>
    <w:rsid w:val="009133FF"/>
    <w:rsid w:val="009135DA"/>
    <w:rsid w:val="009138A2"/>
    <w:rsid w:val="00914151"/>
    <w:rsid w:val="0091505D"/>
    <w:rsid w:val="009228A4"/>
    <w:rsid w:val="00924D73"/>
    <w:rsid w:val="00925AE1"/>
    <w:rsid w:val="009272D4"/>
    <w:rsid w:val="009276A9"/>
    <w:rsid w:val="009308BC"/>
    <w:rsid w:val="00930DC8"/>
    <w:rsid w:val="00930E0B"/>
    <w:rsid w:val="00935E37"/>
    <w:rsid w:val="00936B85"/>
    <w:rsid w:val="009376FA"/>
    <w:rsid w:val="009402A3"/>
    <w:rsid w:val="009428AC"/>
    <w:rsid w:val="00945172"/>
    <w:rsid w:val="00947649"/>
    <w:rsid w:val="00947C64"/>
    <w:rsid w:val="0095025F"/>
    <w:rsid w:val="0095093B"/>
    <w:rsid w:val="009524A1"/>
    <w:rsid w:val="009528F1"/>
    <w:rsid w:val="00953B32"/>
    <w:rsid w:val="00955001"/>
    <w:rsid w:val="009558E8"/>
    <w:rsid w:val="0095618A"/>
    <w:rsid w:val="009567CE"/>
    <w:rsid w:val="009576BB"/>
    <w:rsid w:val="00957761"/>
    <w:rsid w:val="00961A13"/>
    <w:rsid w:val="009621E7"/>
    <w:rsid w:val="009634ED"/>
    <w:rsid w:val="009637EA"/>
    <w:rsid w:val="009641EE"/>
    <w:rsid w:val="00964335"/>
    <w:rsid w:val="009705AD"/>
    <w:rsid w:val="0097126D"/>
    <w:rsid w:val="009716BB"/>
    <w:rsid w:val="00974312"/>
    <w:rsid w:val="009747DC"/>
    <w:rsid w:val="00974897"/>
    <w:rsid w:val="00974EEE"/>
    <w:rsid w:val="00977574"/>
    <w:rsid w:val="00977AB1"/>
    <w:rsid w:val="00977AFD"/>
    <w:rsid w:val="00980DDD"/>
    <w:rsid w:val="00980EA4"/>
    <w:rsid w:val="00981327"/>
    <w:rsid w:val="009832D5"/>
    <w:rsid w:val="00983421"/>
    <w:rsid w:val="009835C7"/>
    <w:rsid w:val="0098360E"/>
    <w:rsid w:val="0098499E"/>
    <w:rsid w:val="00985652"/>
    <w:rsid w:val="009869C3"/>
    <w:rsid w:val="009869EF"/>
    <w:rsid w:val="009903F5"/>
    <w:rsid w:val="00990993"/>
    <w:rsid w:val="00991455"/>
    <w:rsid w:val="00994E99"/>
    <w:rsid w:val="00995629"/>
    <w:rsid w:val="00996083"/>
    <w:rsid w:val="00996400"/>
    <w:rsid w:val="009A0AA6"/>
    <w:rsid w:val="009A1AB7"/>
    <w:rsid w:val="009A25E0"/>
    <w:rsid w:val="009A297D"/>
    <w:rsid w:val="009A2E6D"/>
    <w:rsid w:val="009A308F"/>
    <w:rsid w:val="009A4CD1"/>
    <w:rsid w:val="009A53F7"/>
    <w:rsid w:val="009A7837"/>
    <w:rsid w:val="009B006F"/>
    <w:rsid w:val="009B3161"/>
    <w:rsid w:val="009B3D60"/>
    <w:rsid w:val="009B4C98"/>
    <w:rsid w:val="009B782F"/>
    <w:rsid w:val="009C09BA"/>
    <w:rsid w:val="009C10D2"/>
    <w:rsid w:val="009C2219"/>
    <w:rsid w:val="009C2D8C"/>
    <w:rsid w:val="009C3DE3"/>
    <w:rsid w:val="009C49B3"/>
    <w:rsid w:val="009C5589"/>
    <w:rsid w:val="009C7240"/>
    <w:rsid w:val="009C75A3"/>
    <w:rsid w:val="009C7F20"/>
    <w:rsid w:val="009D2DB8"/>
    <w:rsid w:val="009D4BBA"/>
    <w:rsid w:val="009D51D7"/>
    <w:rsid w:val="009D5B34"/>
    <w:rsid w:val="009D6041"/>
    <w:rsid w:val="009D6C64"/>
    <w:rsid w:val="009D78F9"/>
    <w:rsid w:val="009D7D8F"/>
    <w:rsid w:val="009E083A"/>
    <w:rsid w:val="009E0F44"/>
    <w:rsid w:val="009E17EC"/>
    <w:rsid w:val="009E19B3"/>
    <w:rsid w:val="009E4F43"/>
    <w:rsid w:val="009E53F9"/>
    <w:rsid w:val="009E7739"/>
    <w:rsid w:val="009F36E4"/>
    <w:rsid w:val="009F5B16"/>
    <w:rsid w:val="009F7755"/>
    <w:rsid w:val="00A00986"/>
    <w:rsid w:val="00A010BF"/>
    <w:rsid w:val="00A02052"/>
    <w:rsid w:val="00A0354F"/>
    <w:rsid w:val="00A03B81"/>
    <w:rsid w:val="00A068EF"/>
    <w:rsid w:val="00A06A47"/>
    <w:rsid w:val="00A077B5"/>
    <w:rsid w:val="00A10041"/>
    <w:rsid w:val="00A101E3"/>
    <w:rsid w:val="00A11BC5"/>
    <w:rsid w:val="00A1267C"/>
    <w:rsid w:val="00A13331"/>
    <w:rsid w:val="00A13F3A"/>
    <w:rsid w:val="00A1429D"/>
    <w:rsid w:val="00A14D35"/>
    <w:rsid w:val="00A15238"/>
    <w:rsid w:val="00A176D8"/>
    <w:rsid w:val="00A17F5F"/>
    <w:rsid w:val="00A20740"/>
    <w:rsid w:val="00A21068"/>
    <w:rsid w:val="00A2116B"/>
    <w:rsid w:val="00A22332"/>
    <w:rsid w:val="00A22351"/>
    <w:rsid w:val="00A24054"/>
    <w:rsid w:val="00A31BEE"/>
    <w:rsid w:val="00A324CB"/>
    <w:rsid w:val="00A33DFB"/>
    <w:rsid w:val="00A3639B"/>
    <w:rsid w:val="00A37FAB"/>
    <w:rsid w:val="00A401B2"/>
    <w:rsid w:val="00A404E6"/>
    <w:rsid w:val="00A408C1"/>
    <w:rsid w:val="00A4217F"/>
    <w:rsid w:val="00A44B9C"/>
    <w:rsid w:val="00A46A4E"/>
    <w:rsid w:val="00A47436"/>
    <w:rsid w:val="00A476A6"/>
    <w:rsid w:val="00A50846"/>
    <w:rsid w:val="00A51C6E"/>
    <w:rsid w:val="00A5226D"/>
    <w:rsid w:val="00A528F5"/>
    <w:rsid w:val="00A53023"/>
    <w:rsid w:val="00A5320D"/>
    <w:rsid w:val="00A55BF5"/>
    <w:rsid w:val="00A55E8F"/>
    <w:rsid w:val="00A5603B"/>
    <w:rsid w:val="00A56369"/>
    <w:rsid w:val="00A56737"/>
    <w:rsid w:val="00A56E51"/>
    <w:rsid w:val="00A57FAD"/>
    <w:rsid w:val="00A610BA"/>
    <w:rsid w:val="00A6190D"/>
    <w:rsid w:val="00A623C5"/>
    <w:rsid w:val="00A62A39"/>
    <w:rsid w:val="00A63CD0"/>
    <w:rsid w:val="00A64070"/>
    <w:rsid w:val="00A66639"/>
    <w:rsid w:val="00A66E48"/>
    <w:rsid w:val="00A6737F"/>
    <w:rsid w:val="00A67A22"/>
    <w:rsid w:val="00A70B4B"/>
    <w:rsid w:val="00A71E23"/>
    <w:rsid w:val="00A72AF6"/>
    <w:rsid w:val="00A73ADC"/>
    <w:rsid w:val="00A7469B"/>
    <w:rsid w:val="00A748A7"/>
    <w:rsid w:val="00A75DA9"/>
    <w:rsid w:val="00A801E4"/>
    <w:rsid w:val="00A81656"/>
    <w:rsid w:val="00A821EB"/>
    <w:rsid w:val="00A826DD"/>
    <w:rsid w:val="00A82B37"/>
    <w:rsid w:val="00A833EF"/>
    <w:rsid w:val="00A83B2E"/>
    <w:rsid w:val="00A83B78"/>
    <w:rsid w:val="00A84221"/>
    <w:rsid w:val="00A845AB"/>
    <w:rsid w:val="00A848F3"/>
    <w:rsid w:val="00A858D9"/>
    <w:rsid w:val="00A8650B"/>
    <w:rsid w:val="00A87936"/>
    <w:rsid w:val="00A92B40"/>
    <w:rsid w:val="00A945FD"/>
    <w:rsid w:val="00A94D5C"/>
    <w:rsid w:val="00A94F94"/>
    <w:rsid w:val="00A96518"/>
    <w:rsid w:val="00AA1ABB"/>
    <w:rsid w:val="00AA3964"/>
    <w:rsid w:val="00AA3992"/>
    <w:rsid w:val="00AA4062"/>
    <w:rsid w:val="00AA4E63"/>
    <w:rsid w:val="00AA4E86"/>
    <w:rsid w:val="00AA561E"/>
    <w:rsid w:val="00AA624F"/>
    <w:rsid w:val="00AB1342"/>
    <w:rsid w:val="00AB15B6"/>
    <w:rsid w:val="00AB412A"/>
    <w:rsid w:val="00AB4461"/>
    <w:rsid w:val="00AB5888"/>
    <w:rsid w:val="00AB7172"/>
    <w:rsid w:val="00AC0990"/>
    <w:rsid w:val="00AC14AC"/>
    <w:rsid w:val="00AC76CA"/>
    <w:rsid w:val="00AD02D6"/>
    <w:rsid w:val="00AD05F0"/>
    <w:rsid w:val="00AD1BBA"/>
    <w:rsid w:val="00AD1DB1"/>
    <w:rsid w:val="00AD248B"/>
    <w:rsid w:val="00AD2994"/>
    <w:rsid w:val="00AD4149"/>
    <w:rsid w:val="00AD41FB"/>
    <w:rsid w:val="00AD49F9"/>
    <w:rsid w:val="00AE0096"/>
    <w:rsid w:val="00AE0415"/>
    <w:rsid w:val="00AE0BF4"/>
    <w:rsid w:val="00AE0CBA"/>
    <w:rsid w:val="00AE20B7"/>
    <w:rsid w:val="00AE24DA"/>
    <w:rsid w:val="00AE3354"/>
    <w:rsid w:val="00AE3A08"/>
    <w:rsid w:val="00AE47F2"/>
    <w:rsid w:val="00AE4C5E"/>
    <w:rsid w:val="00AE51D4"/>
    <w:rsid w:val="00AE6E84"/>
    <w:rsid w:val="00AE7002"/>
    <w:rsid w:val="00AF00D7"/>
    <w:rsid w:val="00AF108D"/>
    <w:rsid w:val="00AF1F08"/>
    <w:rsid w:val="00AF3216"/>
    <w:rsid w:val="00AF525D"/>
    <w:rsid w:val="00AF63A9"/>
    <w:rsid w:val="00AF67B3"/>
    <w:rsid w:val="00AF6AFA"/>
    <w:rsid w:val="00AF71AC"/>
    <w:rsid w:val="00AF7E8E"/>
    <w:rsid w:val="00AF7F55"/>
    <w:rsid w:val="00B015C4"/>
    <w:rsid w:val="00B01F96"/>
    <w:rsid w:val="00B0236F"/>
    <w:rsid w:val="00B02BFA"/>
    <w:rsid w:val="00B03923"/>
    <w:rsid w:val="00B03E91"/>
    <w:rsid w:val="00B10238"/>
    <w:rsid w:val="00B11339"/>
    <w:rsid w:val="00B11C84"/>
    <w:rsid w:val="00B12322"/>
    <w:rsid w:val="00B13183"/>
    <w:rsid w:val="00B1467E"/>
    <w:rsid w:val="00B150E7"/>
    <w:rsid w:val="00B165A0"/>
    <w:rsid w:val="00B16B72"/>
    <w:rsid w:val="00B20351"/>
    <w:rsid w:val="00B21400"/>
    <w:rsid w:val="00B214AD"/>
    <w:rsid w:val="00B21C5E"/>
    <w:rsid w:val="00B22B07"/>
    <w:rsid w:val="00B236D0"/>
    <w:rsid w:val="00B236E9"/>
    <w:rsid w:val="00B23FF1"/>
    <w:rsid w:val="00B247E8"/>
    <w:rsid w:val="00B2502F"/>
    <w:rsid w:val="00B25D37"/>
    <w:rsid w:val="00B312B5"/>
    <w:rsid w:val="00B31493"/>
    <w:rsid w:val="00B31AEA"/>
    <w:rsid w:val="00B33138"/>
    <w:rsid w:val="00B34C6A"/>
    <w:rsid w:val="00B3504C"/>
    <w:rsid w:val="00B35562"/>
    <w:rsid w:val="00B356FC"/>
    <w:rsid w:val="00B36132"/>
    <w:rsid w:val="00B36EDD"/>
    <w:rsid w:val="00B36FE8"/>
    <w:rsid w:val="00B376DB"/>
    <w:rsid w:val="00B43C4B"/>
    <w:rsid w:val="00B45E75"/>
    <w:rsid w:val="00B46030"/>
    <w:rsid w:val="00B46A69"/>
    <w:rsid w:val="00B474E5"/>
    <w:rsid w:val="00B50C46"/>
    <w:rsid w:val="00B55ABC"/>
    <w:rsid w:val="00B55DEA"/>
    <w:rsid w:val="00B564A4"/>
    <w:rsid w:val="00B57384"/>
    <w:rsid w:val="00B5754E"/>
    <w:rsid w:val="00B60888"/>
    <w:rsid w:val="00B60A59"/>
    <w:rsid w:val="00B61BCD"/>
    <w:rsid w:val="00B62ED5"/>
    <w:rsid w:val="00B64714"/>
    <w:rsid w:val="00B66646"/>
    <w:rsid w:val="00B7045A"/>
    <w:rsid w:val="00B7145E"/>
    <w:rsid w:val="00B7229D"/>
    <w:rsid w:val="00B752E7"/>
    <w:rsid w:val="00B75FA5"/>
    <w:rsid w:val="00B7628F"/>
    <w:rsid w:val="00B76BD8"/>
    <w:rsid w:val="00B80601"/>
    <w:rsid w:val="00B8126A"/>
    <w:rsid w:val="00B81C1E"/>
    <w:rsid w:val="00B83504"/>
    <w:rsid w:val="00B84F9C"/>
    <w:rsid w:val="00B85300"/>
    <w:rsid w:val="00B86B33"/>
    <w:rsid w:val="00B86B65"/>
    <w:rsid w:val="00B86E43"/>
    <w:rsid w:val="00B906C5"/>
    <w:rsid w:val="00B91BA8"/>
    <w:rsid w:val="00B92CA1"/>
    <w:rsid w:val="00B933DE"/>
    <w:rsid w:val="00B9414C"/>
    <w:rsid w:val="00B964E7"/>
    <w:rsid w:val="00BA09AC"/>
    <w:rsid w:val="00BA0F1B"/>
    <w:rsid w:val="00BA311A"/>
    <w:rsid w:val="00BA44CC"/>
    <w:rsid w:val="00BA6AD3"/>
    <w:rsid w:val="00BA7B29"/>
    <w:rsid w:val="00BB3C9A"/>
    <w:rsid w:val="00BB3F12"/>
    <w:rsid w:val="00BB4D05"/>
    <w:rsid w:val="00BB4D13"/>
    <w:rsid w:val="00BB52DC"/>
    <w:rsid w:val="00BB7A65"/>
    <w:rsid w:val="00BC28DD"/>
    <w:rsid w:val="00BC2C98"/>
    <w:rsid w:val="00BC2DCA"/>
    <w:rsid w:val="00BC568C"/>
    <w:rsid w:val="00BC7613"/>
    <w:rsid w:val="00BC7CAA"/>
    <w:rsid w:val="00BD219D"/>
    <w:rsid w:val="00BD2618"/>
    <w:rsid w:val="00BD2E92"/>
    <w:rsid w:val="00BD342A"/>
    <w:rsid w:val="00BD4EA0"/>
    <w:rsid w:val="00BD5B0C"/>
    <w:rsid w:val="00BD73A0"/>
    <w:rsid w:val="00BE017A"/>
    <w:rsid w:val="00BE019C"/>
    <w:rsid w:val="00BE11CE"/>
    <w:rsid w:val="00BE141B"/>
    <w:rsid w:val="00BE17DF"/>
    <w:rsid w:val="00BE218D"/>
    <w:rsid w:val="00BE2D60"/>
    <w:rsid w:val="00BE363D"/>
    <w:rsid w:val="00BE4795"/>
    <w:rsid w:val="00BE5843"/>
    <w:rsid w:val="00BE665A"/>
    <w:rsid w:val="00BE6A77"/>
    <w:rsid w:val="00BE6BDC"/>
    <w:rsid w:val="00BF07BD"/>
    <w:rsid w:val="00BF2BD5"/>
    <w:rsid w:val="00BF6746"/>
    <w:rsid w:val="00BF696C"/>
    <w:rsid w:val="00BF77C6"/>
    <w:rsid w:val="00BF7C37"/>
    <w:rsid w:val="00C015F5"/>
    <w:rsid w:val="00C025FE"/>
    <w:rsid w:val="00C035C0"/>
    <w:rsid w:val="00C065E7"/>
    <w:rsid w:val="00C118D1"/>
    <w:rsid w:val="00C12A99"/>
    <w:rsid w:val="00C13137"/>
    <w:rsid w:val="00C13378"/>
    <w:rsid w:val="00C17986"/>
    <w:rsid w:val="00C17E73"/>
    <w:rsid w:val="00C20AB5"/>
    <w:rsid w:val="00C217AF"/>
    <w:rsid w:val="00C2250E"/>
    <w:rsid w:val="00C229D1"/>
    <w:rsid w:val="00C238D2"/>
    <w:rsid w:val="00C23C17"/>
    <w:rsid w:val="00C24129"/>
    <w:rsid w:val="00C25BF4"/>
    <w:rsid w:val="00C267CE"/>
    <w:rsid w:val="00C26DFC"/>
    <w:rsid w:val="00C26EFA"/>
    <w:rsid w:val="00C2710D"/>
    <w:rsid w:val="00C27B92"/>
    <w:rsid w:val="00C30A44"/>
    <w:rsid w:val="00C31C55"/>
    <w:rsid w:val="00C328CD"/>
    <w:rsid w:val="00C33228"/>
    <w:rsid w:val="00C34261"/>
    <w:rsid w:val="00C34456"/>
    <w:rsid w:val="00C36D4A"/>
    <w:rsid w:val="00C3750F"/>
    <w:rsid w:val="00C40515"/>
    <w:rsid w:val="00C4066A"/>
    <w:rsid w:val="00C40914"/>
    <w:rsid w:val="00C416BC"/>
    <w:rsid w:val="00C418D3"/>
    <w:rsid w:val="00C41A6E"/>
    <w:rsid w:val="00C4213F"/>
    <w:rsid w:val="00C4239F"/>
    <w:rsid w:val="00C429FC"/>
    <w:rsid w:val="00C42F12"/>
    <w:rsid w:val="00C43451"/>
    <w:rsid w:val="00C43968"/>
    <w:rsid w:val="00C43C75"/>
    <w:rsid w:val="00C4476E"/>
    <w:rsid w:val="00C44B60"/>
    <w:rsid w:val="00C4724C"/>
    <w:rsid w:val="00C47DC5"/>
    <w:rsid w:val="00C5115E"/>
    <w:rsid w:val="00C51674"/>
    <w:rsid w:val="00C5207A"/>
    <w:rsid w:val="00C52F52"/>
    <w:rsid w:val="00C536C8"/>
    <w:rsid w:val="00C542B0"/>
    <w:rsid w:val="00C54DF8"/>
    <w:rsid w:val="00C5545B"/>
    <w:rsid w:val="00C55CB1"/>
    <w:rsid w:val="00C56C42"/>
    <w:rsid w:val="00C56DC7"/>
    <w:rsid w:val="00C57FFC"/>
    <w:rsid w:val="00C611A0"/>
    <w:rsid w:val="00C61332"/>
    <w:rsid w:val="00C6140F"/>
    <w:rsid w:val="00C6394F"/>
    <w:rsid w:val="00C6400B"/>
    <w:rsid w:val="00C65A8B"/>
    <w:rsid w:val="00C65ECE"/>
    <w:rsid w:val="00C67E50"/>
    <w:rsid w:val="00C718B2"/>
    <w:rsid w:val="00C71D83"/>
    <w:rsid w:val="00C72588"/>
    <w:rsid w:val="00C73E10"/>
    <w:rsid w:val="00C747FD"/>
    <w:rsid w:val="00C74E88"/>
    <w:rsid w:val="00C75671"/>
    <w:rsid w:val="00C75C38"/>
    <w:rsid w:val="00C76953"/>
    <w:rsid w:val="00C76C0C"/>
    <w:rsid w:val="00C76DE1"/>
    <w:rsid w:val="00C77655"/>
    <w:rsid w:val="00C77B57"/>
    <w:rsid w:val="00C80302"/>
    <w:rsid w:val="00C80B45"/>
    <w:rsid w:val="00C81197"/>
    <w:rsid w:val="00C8649D"/>
    <w:rsid w:val="00C86C51"/>
    <w:rsid w:val="00C86CD3"/>
    <w:rsid w:val="00C87E2D"/>
    <w:rsid w:val="00C9168C"/>
    <w:rsid w:val="00C92C05"/>
    <w:rsid w:val="00C9371B"/>
    <w:rsid w:val="00C939B2"/>
    <w:rsid w:val="00C939FA"/>
    <w:rsid w:val="00C951C4"/>
    <w:rsid w:val="00C954FA"/>
    <w:rsid w:val="00C968E3"/>
    <w:rsid w:val="00C96CFF"/>
    <w:rsid w:val="00C97B36"/>
    <w:rsid w:val="00CA144E"/>
    <w:rsid w:val="00CA160D"/>
    <w:rsid w:val="00CA3149"/>
    <w:rsid w:val="00CA52D7"/>
    <w:rsid w:val="00CA7E57"/>
    <w:rsid w:val="00CB000F"/>
    <w:rsid w:val="00CB0DCB"/>
    <w:rsid w:val="00CB4780"/>
    <w:rsid w:val="00CB4E07"/>
    <w:rsid w:val="00CB4F63"/>
    <w:rsid w:val="00CB598E"/>
    <w:rsid w:val="00CB73C1"/>
    <w:rsid w:val="00CC2074"/>
    <w:rsid w:val="00CC34CA"/>
    <w:rsid w:val="00CC3928"/>
    <w:rsid w:val="00CC4789"/>
    <w:rsid w:val="00CC57D6"/>
    <w:rsid w:val="00CC650B"/>
    <w:rsid w:val="00CC69B3"/>
    <w:rsid w:val="00CC7576"/>
    <w:rsid w:val="00CC7B12"/>
    <w:rsid w:val="00CD1884"/>
    <w:rsid w:val="00CD2323"/>
    <w:rsid w:val="00CD27FA"/>
    <w:rsid w:val="00CD4673"/>
    <w:rsid w:val="00CD4A69"/>
    <w:rsid w:val="00CD4F30"/>
    <w:rsid w:val="00CD50E1"/>
    <w:rsid w:val="00CD56AB"/>
    <w:rsid w:val="00CD6063"/>
    <w:rsid w:val="00CD6690"/>
    <w:rsid w:val="00CD720A"/>
    <w:rsid w:val="00CE043F"/>
    <w:rsid w:val="00CE0F1B"/>
    <w:rsid w:val="00CE136C"/>
    <w:rsid w:val="00CE1E0C"/>
    <w:rsid w:val="00CE3F47"/>
    <w:rsid w:val="00CE40F3"/>
    <w:rsid w:val="00CE49DD"/>
    <w:rsid w:val="00CE5961"/>
    <w:rsid w:val="00CE6796"/>
    <w:rsid w:val="00CE7E3A"/>
    <w:rsid w:val="00CF1E4D"/>
    <w:rsid w:val="00CF20EA"/>
    <w:rsid w:val="00CF23A1"/>
    <w:rsid w:val="00CF25E2"/>
    <w:rsid w:val="00CF2EBC"/>
    <w:rsid w:val="00CF2F55"/>
    <w:rsid w:val="00CF38C5"/>
    <w:rsid w:val="00CF56EF"/>
    <w:rsid w:val="00CF6D68"/>
    <w:rsid w:val="00CF6E9D"/>
    <w:rsid w:val="00D00898"/>
    <w:rsid w:val="00D00F29"/>
    <w:rsid w:val="00D020FD"/>
    <w:rsid w:val="00D0223D"/>
    <w:rsid w:val="00D02E0C"/>
    <w:rsid w:val="00D063A5"/>
    <w:rsid w:val="00D07303"/>
    <w:rsid w:val="00D07518"/>
    <w:rsid w:val="00D0765A"/>
    <w:rsid w:val="00D07A9F"/>
    <w:rsid w:val="00D07BA4"/>
    <w:rsid w:val="00D12801"/>
    <w:rsid w:val="00D156D0"/>
    <w:rsid w:val="00D15E86"/>
    <w:rsid w:val="00D168AF"/>
    <w:rsid w:val="00D17D8F"/>
    <w:rsid w:val="00D20EED"/>
    <w:rsid w:val="00D223DA"/>
    <w:rsid w:val="00D2288B"/>
    <w:rsid w:val="00D2372D"/>
    <w:rsid w:val="00D25284"/>
    <w:rsid w:val="00D252B5"/>
    <w:rsid w:val="00D27383"/>
    <w:rsid w:val="00D276AE"/>
    <w:rsid w:val="00D3031E"/>
    <w:rsid w:val="00D32538"/>
    <w:rsid w:val="00D32B75"/>
    <w:rsid w:val="00D33252"/>
    <w:rsid w:val="00D33649"/>
    <w:rsid w:val="00D35FAC"/>
    <w:rsid w:val="00D3692B"/>
    <w:rsid w:val="00D36E88"/>
    <w:rsid w:val="00D40B91"/>
    <w:rsid w:val="00D412B2"/>
    <w:rsid w:val="00D41B04"/>
    <w:rsid w:val="00D425A4"/>
    <w:rsid w:val="00D42A5C"/>
    <w:rsid w:val="00D45F51"/>
    <w:rsid w:val="00D46756"/>
    <w:rsid w:val="00D46798"/>
    <w:rsid w:val="00D46BAD"/>
    <w:rsid w:val="00D476EF"/>
    <w:rsid w:val="00D478E3"/>
    <w:rsid w:val="00D47B83"/>
    <w:rsid w:val="00D52187"/>
    <w:rsid w:val="00D53A1F"/>
    <w:rsid w:val="00D53CE9"/>
    <w:rsid w:val="00D54337"/>
    <w:rsid w:val="00D56366"/>
    <w:rsid w:val="00D5710E"/>
    <w:rsid w:val="00D57CD6"/>
    <w:rsid w:val="00D628D0"/>
    <w:rsid w:val="00D62E2E"/>
    <w:rsid w:val="00D63484"/>
    <w:rsid w:val="00D6391A"/>
    <w:rsid w:val="00D63DE4"/>
    <w:rsid w:val="00D64C27"/>
    <w:rsid w:val="00D65C20"/>
    <w:rsid w:val="00D6679B"/>
    <w:rsid w:val="00D6752E"/>
    <w:rsid w:val="00D67739"/>
    <w:rsid w:val="00D71AB4"/>
    <w:rsid w:val="00D72AED"/>
    <w:rsid w:val="00D731B6"/>
    <w:rsid w:val="00D74C09"/>
    <w:rsid w:val="00D74D9D"/>
    <w:rsid w:val="00D75474"/>
    <w:rsid w:val="00D75E53"/>
    <w:rsid w:val="00D770A5"/>
    <w:rsid w:val="00D770EF"/>
    <w:rsid w:val="00D87867"/>
    <w:rsid w:val="00D87E71"/>
    <w:rsid w:val="00D914E9"/>
    <w:rsid w:val="00D918E4"/>
    <w:rsid w:val="00D91FD2"/>
    <w:rsid w:val="00D9255A"/>
    <w:rsid w:val="00D93F5F"/>
    <w:rsid w:val="00D94333"/>
    <w:rsid w:val="00D9676C"/>
    <w:rsid w:val="00D96CED"/>
    <w:rsid w:val="00DA4B5A"/>
    <w:rsid w:val="00DA5F9B"/>
    <w:rsid w:val="00DA6090"/>
    <w:rsid w:val="00DA6150"/>
    <w:rsid w:val="00DA694F"/>
    <w:rsid w:val="00DA7F5F"/>
    <w:rsid w:val="00DB0118"/>
    <w:rsid w:val="00DB056A"/>
    <w:rsid w:val="00DB06F1"/>
    <w:rsid w:val="00DB0A67"/>
    <w:rsid w:val="00DB2B01"/>
    <w:rsid w:val="00DB487B"/>
    <w:rsid w:val="00DB6322"/>
    <w:rsid w:val="00DB7FF1"/>
    <w:rsid w:val="00DC04AA"/>
    <w:rsid w:val="00DC0651"/>
    <w:rsid w:val="00DC1606"/>
    <w:rsid w:val="00DC2C02"/>
    <w:rsid w:val="00DC3A78"/>
    <w:rsid w:val="00DC432C"/>
    <w:rsid w:val="00DC6E72"/>
    <w:rsid w:val="00DD0865"/>
    <w:rsid w:val="00DD14A9"/>
    <w:rsid w:val="00DD477A"/>
    <w:rsid w:val="00DD6180"/>
    <w:rsid w:val="00DD662B"/>
    <w:rsid w:val="00DD7FB1"/>
    <w:rsid w:val="00DE12F0"/>
    <w:rsid w:val="00DE4452"/>
    <w:rsid w:val="00DE5348"/>
    <w:rsid w:val="00DE5A81"/>
    <w:rsid w:val="00DE5EE1"/>
    <w:rsid w:val="00DE789C"/>
    <w:rsid w:val="00DF064F"/>
    <w:rsid w:val="00DF1814"/>
    <w:rsid w:val="00DF1B8B"/>
    <w:rsid w:val="00DF1C56"/>
    <w:rsid w:val="00DF342D"/>
    <w:rsid w:val="00DF3A3E"/>
    <w:rsid w:val="00DF3B8B"/>
    <w:rsid w:val="00DF40D9"/>
    <w:rsid w:val="00DF63E3"/>
    <w:rsid w:val="00DF6E17"/>
    <w:rsid w:val="00E0309B"/>
    <w:rsid w:val="00E0328D"/>
    <w:rsid w:val="00E04DD5"/>
    <w:rsid w:val="00E077AD"/>
    <w:rsid w:val="00E07DC8"/>
    <w:rsid w:val="00E12660"/>
    <w:rsid w:val="00E1408E"/>
    <w:rsid w:val="00E1420D"/>
    <w:rsid w:val="00E1465A"/>
    <w:rsid w:val="00E14BBF"/>
    <w:rsid w:val="00E17D72"/>
    <w:rsid w:val="00E21ACC"/>
    <w:rsid w:val="00E21FBB"/>
    <w:rsid w:val="00E22FAA"/>
    <w:rsid w:val="00E238B8"/>
    <w:rsid w:val="00E25AF2"/>
    <w:rsid w:val="00E262E0"/>
    <w:rsid w:val="00E2657A"/>
    <w:rsid w:val="00E26C91"/>
    <w:rsid w:val="00E31670"/>
    <w:rsid w:val="00E320F3"/>
    <w:rsid w:val="00E3368F"/>
    <w:rsid w:val="00E33911"/>
    <w:rsid w:val="00E3648A"/>
    <w:rsid w:val="00E3762E"/>
    <w:rsid w:val="00E37B31"/>
    <w:rsid w:val="00E37FB7"/>
    <w:rsid w:val="00E41623"/>
    <w:rsid w:val="00E422F2"/>
    <w:rsid w:val="00E4334A"/>
    <w:rsid w:val="00E4334F"/>
    <w:rsid w:val="00E472B9"/>
    <w:rsid w:val="00E47650"/>
    <w:rsid w:val="00E47868"/>
    <w:rsid w:val="00E47EAB"/>
    <w:rsid w:val="00E52583"/>
    <w:rsid w:val="00E528A2"/>
    <w:rsid w:val="00E52DA1"/>
    <w:rsid w:val="00E53742"/>
    <w:rsid w:val="00E537AF"/>
    <w:rsid w:val="00E538CC"/>
    <w:rsid w:val="00E53F54"/>
    <w:rsid w:val="00E556EC"/>
    <w:rsid w:val="00E55C68"/>
    <w:rsid w:val="00E56376"/>
    <w:rsid w:val="00E568DE"/>
    <w:rsid w:val="00E56FEF"/>
    <w:rsid w:val="00E57089"/>
    <w:rsid w:val="00E57CB8"/>
    <w:rsid w:val="00E62709"/>
    <w:rsid w:val="00E64B6D"/>
    <w:rsid w:val="00E64C33"/>
    <w:rsid w:val="00E66FDE"/>
    <w:rsid w:val="00E72CC9"/>
    <w:rsid w:val="00E736B0"/>
    <w:rsid w:val="00E758C4"/>
    <w:rsid w:val="00E7636E"/>
    <w:rsid w:val="00E77E4F"/>
    <w:rsid w:val="00E77EED"/>
    <w:rsid w:val="00E80BD9"/>
    <w:rsid w:val="00E811ED"/>
    <w:rsid w:val="00E823FB"/>
    <w:rsid w:val="00E82BF8"/>
    <w:rsid w:val="00E82FBE"/>
    <w:rsid w:val="00E8389C"/>
    <w:rsid w:val="00E841C9"/>
    <w:rsid w:val="00E85E52"/>
    <w:rsid w:val="00E87AC9"/>
    <w:rsid w:val="00E9031D"/>
    <w:rsid w:val="00E90AB8"/>
    <w:rsid w:val="00E90EA0"/>
    <w:rsid w:val="00E922C3"/>
    <w:rsid w:val="00E92926"/>
    <w:rsid w:val="00E92B3F"/>
    <w:rsid w:val="00E93970"/>
    <w:rsid w:val="00E961E8"/>
    <w:rsid w:val="00E9623D"/>
    <w:rsid w:val="00EA0205"/>
    <w:rsid w:val="00EA0343"/>
    <w:rsid w:val="00EA051E"/>
    <w:rsid w:val="00EA1B1C"/>
    <w:rsid w:val="00EA1CF6"/>
    <w:rsid w:val="00EA3B55"/>
    <w:rsid w:val="00EA3FB6"/>
    <w:rsid w:val="00EA4107"/>
    <w:rsid w:val="00EA45FC"/>
    <w:rsid w:val="00EA58EA"/>
    <w:rsid w:val="00EA6B6B"/>
    <w:rsid w:val="00EA7939"/>
    <w:rsid w:val="00EB0B07"/>
    <w:rsid w:val="00EB15B2"/>
    <w:rsid w:val="00EB2016"/>
    <w:rsid w:val="00EB285F"/>
    <w:rsid w:val="00EB3117"/>
    <w:rsid w:val="00EB34B5"/>
    <w:rsid w:val="00EB3F8C"/>
    <w:rsid w:val="00EB4095"/>
    <w:rsid w:val="00EB4D43"/>
    <w:rsid w:val="00EB6104"/>
    <w:rsid w:val="00EB6347"/>
    <w:rsid w:val="00EB686E"/>
    <w:rsid w:val="00EB6BB8"/>
    <w:rsid w:val="00EC1762"/>
    <w:rsid w:val="00EC1B90"/>
    <w:rsid w:val="00EC1F5E"/>
    <w:rsid w:val="00EC22DA"/>
    <w:rsid w:val="00EC456B"/>
    <w:rsid w:val="00EC5798"/>
    <w:rsid w:val="00EC5B93"/>
    <w:rsid w:val="00ED17C2"/>
    <w:rsid w:val="00ED20A5"/>
    <w:rsid w:val="00ED223D"/>
    <w:rsid w:val="00ED324B"/>
    <w:rsid w:val="00ED3F8F"/>
    <w:rsid w:val="00ED6840"/>
    <w:rsid w:val="00ED7B92"/>
    <w:rsid w:val="00EE191D"/>
    <w:rsid w:val="00EE224E"/>
    <w:rsid w:val="00EE2DBA"/>
    <w:rsid w:val="00EE5453"/>
    <w:rsid w:val="00EE5E30"/>
    <w:rsid w:val="00EE627C"/>
    <w:rsid w:val="00EE73C1"/>
    <w:rsid w:val="00EE7A56"/>
    <w:rsid w:val="00EF094F"/>
    <w:rsid w:val="00EF1638"/>
    <w:rsid w:val="00EF1744"/>
    <w:rsid w:val="00EF2430"/>
    <w:rsid w:val="00EF5E53"/>
    <w:rsid w:val="00EF68F6"/>
    <w:rsid w:val="00F0082C"/>
    <w:rsid w:val="00F01054"/>
    <w:rsid w:val="00F01CA3"/>
    <w:rsid w:val="00F026B8"/>
    <w:rsid w:val="00F038C4"/>
    <w:rsid w:val="00F063B2"/>
    <w:rsid w:val="00F07AA2"/>
    <w:rsid w:val="00F16594"/>
    <w:rsid w:val="00F16A8D"/>
    <w:rsid w:val="00F17D87"/>
    <w:rsid w:val="00F2029E"/>
    <w:rsid w:val="00F20F34"/>
    <w:rsid w:val="00F21333"/>
    <w:rsid w:val="00F21A05"/>
    <w:rsid w:val="00F22F74"/>
    <w:rsid w:val="00F230C3"/>
    <w:rsid w:val="00F2425C"/>
    <w:rsid w:val="00F24BC0"/>
    <w:rsid w:val="00F2529D"/>
    <w:rsid w:val="00F25D45"/>
    <w:rsid w:val="00F2601A"/>
    <w:rsid w:val="00F27037"/>
    <w:rsid w:val="00F27422"/>
    <w:rsid w:val="00F2795E"/>
    <w:rsid w:val="00F27BF3"/>
    <w:rsid w:val="00F30A4E"/>
    <w:rsid w:val="00F311AF"/>
    <w:rsid w:val="00F32312"/>
    <w:rsid w:val="00F32D8A"/>
    <w:rsid w:val="00F34978"/>
    <w:rsid w:val="00F3509C"/>
    <w:rsid w:val="00F354C8"/>
    <w:rsid w:val="00F3567B"/>
    <w:rsid w:val="00F359B3"/>
    <w:rsid w:val="00F37106"/>
    <w:rsid w:val="00F40B41"/>
    <w:rsid w:val="00F41198"/>
    <w:rsid w:val="00F43513"/>
    <w:rsid w:val="00F439BF"/>
    <w:rsid w:val="00F450EC"/>
    <w:rsid w:val="00F4584B"/>
    <w:rsid w:val="00F45E63"/>
    <w:rsid w:val="00F50E3A"/>
    <w:rsid w:val="00F5280C"/>
    <w:rsid w:val="00F5296F"/>
    <w:rsid w:val="00F52971"/>
    <w:rsid w:val="00F53426"/>
    <w:rsid w:val="00F548EB"/>
    <w:rsid w:val="00F55FF1"/>
    <w:rsid w:val="00F56B64"/>
    <w:rsid w:val="00F56F10"/>
    <w:rsid w:val="00F57226"/>
    <w:rsid w:val="00F57CE5"/>
    <w:rsid w:val="00F60587"/>
    <w:rsid w:val="00F621A9"/>
    <w:rsid w:val="00F639B9"/>
    <w:rsid w:val="00F64211"/>
    <w:rsid w:val="00F668C5"/>
    <w:rsid w:val="00F71819"/>
    <w:rsid w:val="00F733D0"/>
    <w:rsid w:val="00F7406C"/>
    <w:rsid w:val="00F76424"/>
    <w:rsid w:val="00F76B7A"/>
    <w:rsid w:val="00F8032E"/>
    <w:rsid w:val="00F80878"/>
    <w:rsid w:val="00F81D7D"/>
    <w:rsid w:val="00F838FA"/>
    <w:rsid w:val="00F842FF"/>
    <w:rsid w:val="00F856C5"/>
    <w:rsid w:val="00F8591E"/>
    <w:rsid w:val="00F85EA0"/>
    <w:rsid w:val="00F9053A"/>
    <w:rsid w:val="00F90E61"/>
    <w:rsid w:val="00F92C17"/>
    <w:rsid w:val="00F94AE5"/>
    <w:rsid w:val="00F94FE8"/>
    <w:rsid w:val="00F95BCD"/>
    <w:rsid w:val="00F966A7"/>
    <w:rsid w:val="00F976AF"/>
    <w:rsid w:val="00FA1DA3"/>
    <w:rsid w:val="00FA4185"/>
    <w:rsid w:val="00FA4A11"/>
    <w:rsid w:val="00FA4B8D"/>
    <w:rsid w:val="00FA66AD"/>
    <w:rsid w:val="00FA6A87"/>
    <w:rsid w:val="00FA772B"/>
    <w:rsid w:val="00FA77D3"/>
    <w:rsid w:val="00FA7879"/>
    <w:rsid w:val="00FA7F06"/>
    <w:rsid w:val="00FB01F7"/>
    <w:rsid w:val="00FB0870"/>
    <w:rsid w:val="00FB1588"/>
    <w:rsid w:val="00FB1949"/>
    <w:rsid w:val="00FB1988"/>
    <w:rsid w:val="00FB19B1"/>
    <w:rsid w:val="00FB1D6B"/>
    <w:rsid w:val="00FB5EE0"/>
    <w:rsid w:val="00FB6890"/>
    <w:rsid w:val="00FB6D5F"/>
    <w:rsid w:val="00FB782E"/>
    <w:rsid w:val="00FC0C97"/>
    <w:rsid w:val="00FC166F"/>
    <w:rsid w:val="00FC2A3D"/>
    <w:rsid w:val="00FC45A2"/>
    <w:rsid w:val="00FC4656"/>
    <w:rsid w:val="00FC5A5C"/>
    <w:rsid w:val="00FC5FCE"/>
    <w:rsid w:val="00FC6E15"/>
    <w:rsid w:val="00FC7DB8"/>
    <w:rsid w:val="00FC7FCE"/>
    <w:rsid w:val="00FD04C0"/>
    <w:rsid w:val="00FD2C19"/>
    <w:rsid w:val="00FD361A"/>
    <w:rsid w:val="00FD3A0F"/>
    <w:rsid w:val="00FD3C7B"/>
    <w:rsid w:val="00FD41E8"/>
    <w:rsid w:val="00FD5302"/>
    <w:rsid w:val="00FD5AAC"/>
    <w:rsid w:val="00FD5DA8"/>
    <w:rsid w:val="00FD61E8"/>
    <w:rsid w:val="00FD6875"/>
    <w:rsid w:val="00FD6DBF"/>
    <w:rsid w:val="00FE062D"/>
    <w:rsid w:val="00FE0B6F"/>
    <w:rsid w:val="00FE111C"/>
    <w:rsid w:val="00FE165F"/>
    <w:rsid w:val="00FE3612"/>
    <w:rsid w:val="00FE3ADA"/>
    <w:rsid w:val="00FE3C3B"/>
    <w:rsid w:val="00FE4A1E"/>
    <w:rsid w:val="00FE55AF"/>
    <w:rsid w:val="00FE5F28"/>
    <w:rsid w:val="00FE696A"/>
    <w:rsid w:val="00FE79AD"/>
    <w:rsid w:val="00FF0847"/>
    <w:rsid w:val="00FF0E30"/>
    <w:rsid w:val="00FF0E5C"/>
    <w:rsid w:val="00FF1CB7"/>
    <w:rsid w:val="00FF1E5F"/>
    <w:rsid w:val="00FF23FA"/>
    <w:rsid w:val="00FF2E28"/>
    <w:rsid w:val="00FF4609"/>
    <w:rsid w:val="00FF52CE"/>
    <w:rsid w:val="00FF59BA"/>
    <w:rsid w:val="00FF6422"/>
    <w:rsid w:val="00FF6F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CEC552"/>
  <w15:chartTrackingRefBased/>
  <w15:docId w15:val="{2FFE29D4-5D59-491C-9937-D3F05503C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291"/>
    <w:pPr>
      <w:spacing w:before="120"/>
      <w:jc w:val="both"/>
    </w:pPr>
    <w:rPr>
      <w:rFonts w:ascii="Arial" w:hAnsi="Arial"/>
      <w:sz w:val="22"/>
      <w:szCs w:val="24"/>
      <w:lang w:val="en-GB" w:eastAsia="en-US"/>
    </w:rPr>
  </w:style>
  <w:style w:type="paragraph" w:styleId="Heading2">
    <w:name w:val="heading 2"/>
    <w:basedOn w:val="Normal"/>
    <w:next w:val="Normal"/>
    <w:link w:val="Heading2Char"/>
    <w:semiHidden/>
    <w:unhideWhenUsed/>
    <w:qFormat/>
    <w:rsid w:val="00FB19B1"/>
    <w:pPr>
      <w:keepNext/>
      <w:spacing w:before="240" w:after="60"/>
      <w:outlineLvl w:val="1"/>
    </w:pPr>
    <w:rPr>
      <w:rFonts w:ascii="Cambria" w:hAnsi="Cambria"/>
      <w:b/>
      <w:bCs/>
      <w:i/>
      <w:iCs/>
      <w:sz w:val="28"/>
      <w:szCs w:val="28"/>
    </w:rPr>
  </w:style>
  <w:style w:type="paragraph" w:styleId="Heading3">
    <w:name w:val="heading 3"/>
    <w:basedOn w:val="Normal"/>
    <w:next w:val="Normal"/>
    <w:qFormat/>
    <w:rsid w:val="002460B2"/>
    <w:pPr>
      <w:keepNext/>
      <w:numPr>
        <w:ilvl w:val="2"/>
        <w:numId w:val="1"/>
      </w:numPr>
      <w:spacing w:before="360" w:after="60" w:line="360" w:lineRule="auto"/>
      <w:outlineLvl w:val="2"/>
    </w:pPr>
    <w:rPr>
      <w:rFonts w:cs="Arial"/>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horttext">
    <w:name w:val="short_text"/>
    <w:basedOn w:val="DefaultParagraphFont"/>
    <w:rsid w:val="002E6181"/>
  </w:style>
  <w:style w:type="character" w:customStyle="1" w:styleId="hps">
    <w:name w:val="hps"/>
    <w:basedOn w:val="DefaultParagraphFont"/>
    <w:rsid w:val="002E6181"/>
  </w:style>
  <w:style w:type="paragraph" w:styleId="Header">
    <w:name w:val="header"/>
    <w:basedOn w:val="Normal"/>
    <w:link w:val="HeaderChar"/>
    <w:uiPriority w:val="99"/>
    <w:rsid w:val="002E6181"/>
    <w:pPr>
      <w:tabs>
        <w:tab w:val="center" w:pos="4536"/>
        <w:tab w:val="right" w:pos="9072"/>
      </w:tabs>
    </w:pPr>
  </w:style>
  <w:style w:type="paragraph" w:styleId="Footer">
    <w:name w:val="footer"/>
    <w:basedOn w:val="Normal"/>
    <w:link w:val="FooterChar"/>
    <w:uiPriority w:val="99"/>
    <w:rsid w:val="002E6181"/>
    <w:pPr>
      <w:tabs>
        <w:tab w:val="center" w:pos="4536"/>
        <w:tab w:val="right" w:pos="9072"/>
      </w:tabs>
    </w:pPr>
  </w:style>
  <w:style w:type="paragraph" w:customStyle="1" w:styleId="Small">
    <w:name w:val="Small"/>
    <w:basedOn w:val="Normal"/>
    <w:autoRedefine/>
    <w:rsid w:val="002E6181"/>
    <w:pPr>
      <w:spacing w:before="0"/>
    </w:pPr>
    <w:rPr>
      <w:sz w:val="14"/>
      <w:szCs w:val="22"/>
      <w:lang w:val="fr-FR" w:eastAsia="de-DE"/>
    </w:rPr>
  </w:style>
  <w:style w:type="table" w:styleId="TableGrid">
    <w:name w:val="Table Grid"/>
    <w:basedOn w:val="TableNormal"/>
    <w:rsid w:val="002E6181"/>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Heading2"/>
    <w:link w:val="HeadingChar"/>
    <w:rsid w:val="00FB19B1"/>
    <w:pPr>
      <w:tabs>
        <w:tab w:val="left" w:pos="284"/>
      </w:tabs>
      <w:spacing w:before="0" w:after="0"/>
      <w:jc w:val="left"/>
    </w:pPr>
    <w:rPr>
      <w:rFonts w:ascii="Arial" w:hAnsi="Arial" w:cs="Arial"/>
      <w:b w:val="0"/>
      <w:i w:val="0"/>
      <w:sz w:val="18"/>
      <w:lang w:eastAsia="en-GB"/>
    </w:rPr>
  </w:style>
  <w:style w:type="character" w:customStyle="1" w:styleId="HeadingChar">
    <w:name w:val="Heading Char"/>
    <w:link w:val="Heading"/>
    <w:rsid w:val="00FB19B1"/>
    <w:rPr>
      <w:rFonts w:ascii="Arial" w:hAnsi="Arial" w:cs="Arial"/>
      <w:bCs/>
      <w:iCs/>
      <w:sz w:val="18"/>
      <w:szCs w:val="28"/>
    </w:rPr>
  </w:style>
  <w:style w:type="character" w:customStyle="1" w:styleId="Heading2Char">
    <w:name w:val="Heading 2 Char"/>
    <w:link w:val="Heading2"/>
    <w:semiHidden/>
    <w:rsid w:val="00FB19B1"/>
    <w:rPr>
      <w:rFonts w:ascii="Cambria" w:eastAsia="Times New Roman" w:hAnsi="Cambria" w:cs="Times New Roman"/>
      <w:b/>
      <w:bCs/>
      <w:i/>
      <w:iCs/>
      <w:sz w:val="28"/>
      <w:szCs w:val="28"/>
      <w:lang w:eastAsia="en-US"/>
    </w:rPr>
  </w:style>
  <w:style w:type="character" w:styleId="Hyperlink">
    <w:name w:val="Hyperlink"/>
    <w:rsid w:val="00F22F74"/>
    <w:rPr>
      <w:color w:val="0000FF"/>
      <w:u w:val="single"/>
    </w:rPr>
  </w:style>
  <w:style w:type="paragraph" w:styleId="BalloonText">
    <w:name w:val="Balloon Text"/>
    <w:basedOn w:val="Normal"/>
    <w:link w:val="BalloonTextChar"/>
    <w:rsid w:val="006E07B0"/>
    <w:pPr>
      <w:spacing w:before="0"/>
    </w:pPr>
    <w:rPr>
      <w:rFonts w:ascii="Tahoma" w:hAnsi="Tahoma" w:cs="Tahoma"/>
      <w:sz w:val="16"/>
      <w:szCs w:val="16"/>
    </w:rPr>
  </w:style>
  <w:style w:type="character" w:customStyle="1" w:styleId="BalloonTextChar">
    <w:name w:val="Balloon Text Char"/>
    <w:link w:val="BalloonText"/>
    <w:rsid w:val="006E07B0"/>
    <w:rPr>
      <w:rFonts w:ascii="Tahoma" w:hAnsi="Tahoma" w:cs="Tahoma"/>
      <w:sz w:val="16"/>
      <w:szCs w:val="16"/>
      <w:lang w:eastAsia="en-US"/>
    </w:rPr>
  </w:style>
  <w:style w:type="paragraph" w:customStyle="1" w:styleId="Title1">
    <w:name w:val="Title1"/>
    <w:basedOn w:val="Normal"/>
    <w:rsid w:val="00CB598E"/>
    <w:pPr>
      <w:spacing w:before="0" w:after="120"/>
    </w:pPr>
    <w:rPr>
      <w:rFonts w:eastAsia="Times"/>
      <w:b/>
    </w:rPr>
  </w:style>
  <w:style w:type="paragraph" w:styleId="ListParagraph">
    <w:name w:val="List Paragraph"/>
    <w:basedOn w:val="Normal"/>
    <w:uiPriority w:val="34"/>
    <w:qFormat/>
    <w:rsid w:val="007A6287"/>
    <w:pPr>
      <w:spacing w:before="0"/>
      <w:ind w:left="720"/>
      <w:contextualSpacing/>
      <w:jc w:val="left"/>
    </w:pPr>
    <w:rPr>
      <w:rFonts w:ascii="Calibri" w:eastAsia="Calibri" w:hAnsi="Calibri"/>
      <w:szCs w:val="22"/>
      <w:lang w:val="de-DE"/>
    </w:rPr>
  </w:style>
  <w:style w:type="character" w:customStyle="1" w:styleId="FooterChar">
    <w:name w:val="Footer Char"/>
    <w:link w:val="Footer"/>
    <w:uiPriority w:val="99"/>
    <w:rsid w:val="00C41A6E"/>
    <w:rPr>
      <w:rFonts w:ascii="Arial" w:hAnsi="Arial"/>
      <w:sz w:val="22"/>
      <w:szCs w:val="24"/>
      <w:lang w:val="en-GB" w:eastAsia="en-US"/>
    </w:rPr>
  </w:style>
  <w:style w:type="paragraph" w:customStyle="1" w:styleId="u1">
    <w:name w:val="u1"/>
    <w:basedOn w:val="Normal"/>
    <w:rsid w:val="003C01ED"/>
    <w:pPr>
      <w:spacing w:before="0"/>
      <w:jc w:val="left"/>
    </w:pPr>
    <w:rPr>
      <w:rFonts w:ascii="Berthold Walbaum Book" w:hAnsi="Berthold Walbaum Book"/>
      <w:b/>
      <w:sz w:val="20"/>
      <w:szCs w:val="20"/>
      <w:lang w:val="de-DE" w:eastAsia="de-DE"/>
    </w:rPr>
  </w:style>
  <w:style w:type="character" w:styleId="CommentReference">
    <w:name w:val="annotation reference"/>
    <w:uiPriority w:val="99"/>
    <w:unhideWhenUsed/>
    <w:rsid w:val="003C01ED"/>
    <w:rPr>
      <w:sz w:val="16"/>
      <w:szCs w:val="16"/>
    </w:rPr>
  </w:style>
  <w:style w:type="paragraph" w:styleId="CommentText">
    <w:name w:val="annotation text"/>
    <w:basedOn w:val="Normal"/>
    <w:link w:val="CommentTextChar"/>
    <w:uiPriority w:val="99"/>
    <w:unhideWhenUsed/>
    <w:rsid w:val="003C01ED"/>
    <w:pPr>
      <w:spacing w:before="0"/>
      <w:jc w:val="left"/>
    </w:pPr>
    <w:rPr>
      <w:rFonts w:ascii="Calibri" w:eastAsia="Calibri" w:hAnsi="Calibri"/>
      <w:sz w:val="20"/>
      <w:szCs w:val="20"/>
      <w:lang w:val="de-DE"/>
    </w:rPr>
  </w:style>
  <w:style w:type="character" w:customStyle="1" w:styleId="CommentTextChar">
    <w:name w:val="Comment Text Char"/>
    <w:link w:val="CommentText"/>
    <w:uiPriority w:val="99"/>
    <w:rsid w:val="003C01ED"/>
    <w:rPr>
      <w:rFonts w:ascii="Calibri" w:eastAsia="Calibri" w:hAnsi="Calibri"/>
      <w:lang w:eastAsia="en-US"/>
    </w:rPr>
  </w:style>
  <w:style w:type="paragraph" w:styleId="CommentSubject">
    <w:name w:val="annotation subject"/>
    <w:basedOn w:val="CommentText"/>
    <w:next w:val="CommentText"/>
    <w:link w:val="CommentSubjectChar"/>
    <w:rsid w:val="00E57CB8"/>
    <w:pPr>
      <w:spacing w:before="120"/>
      <w:jc w:val="both"/>
    </w:pPr>
    <w:rPr>
      <w:rFonts w:ascii="Arial" w:eastAsia="Times New Roman" w:hAnsi="Arial"/>
      <w:b/>
      <w:bCs/>
      <w:lang w:val="en-GB"/>
    </w:rPr>
  </w:style>
  <w:style w:type="character" w:customStyle="1" w:styleId="CommentSubjectChar">
    <w:name w:val="Comment Subject Char"/>
    <w:link w:val="CommentSubject"/>
    <w:rsid w:val="00E57CB8"/>
    <w:rPr>
      <w:rFonts w:ascii="Arial" w:eastAsia="Calibri" w:hAnsi="Arial"/>
      <w:b/>
      <w:bCs/>
      <w:lang w:val="en-GB" w:eastAsia="en-US"/>
    </w:rPr>
  </w:style>
  <w:style w:type="character" w:styleId="FollowedHyperlink">
    <w:name w:val="FollowedHyperlink"/>
    <w:rsid w:val="00090D63"/>
    <w:rPr>
      <w:color w:val="800080"/>
      <w:u w:val="single"/>
    </w:rPr>
  </w:style>
  <w:style w:type="paragraph" w:styleId="Revision">
    <w:name w:val="Revision"/>
    <w:hidden/>
    <w:uiPriority w:val="99"/>
    <w:semiHidden/>
    <w:rsid w:val="00432A93"/>
    <w:rPr>
      <w:rFonts w:ascii="Arial" w:hAnsi="Arial"/>
      <w:sz w:val="22"/>
      <w:szCs w:val="24"/>
      <w:lang w:val="en-GB" w:eastAsia="en-US"/>
    </w:rPr>
  </w:style>
  <w:style w:type="paragraph" w:styleId="NormalWeb">
    <w:name w:val="Normal (Web)"/>
    <w:basedOn w:val="Normal"/>
    <w:uiPriority w:val="99"/>
    <w:unhideWhenUsed/>
    <w:rsid w:val="00CD27FA"/>
    <w:pPr>
      <w:spacing w:before="100" w:beforeAutospacing="1" w:after="100" w:afterAutospacing="1"/>
      <w:jc w:val="left"/>
    </w:pPr>
    <w:rPr>
      <w:rFonts w:ascii="Times New Roman" w:hAnsi="Times New Roman"/>
      <w:sz w:val="24"/>
      <w:lang w:val="de-DE" w:eastAsia="de-DE"/>
    </w:rPr>
  </w:style>
  <w:style w:type="character" w:customStyle="1" w:styleId="HeaderChar">
    <w:name w:val="Header Char"/>
    <w:basedOn w:val="DefaultParagraphFont"/>
    <w:link w:val="Header"/>
    <w:uiPriority w:val="99"/>
    <w:rsid w:val="00EC1B90"/>
    <w:rPr>
      <w:rFonts w:ascii="Arial" w:hAnsi="Arial"/>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7653">
      <w:bodyDiv w:val="1"/>
      <w:marLeft w:val="0"/>
      <w:marRight w:val="0"/>
      <w:marTop w:val="0"/>
      <w:marBottom w:val="0"/>
      <w:divBdr>
        <w:top w:val="none" w:sz="0" w:space="0" w:color="auto"/>
        <w:left w:val="none" w:sz="0" w:space="0" w:color="auto"/>
        <w:bottom w:val="none" w:sz="0" w:space="0" w:color="auto"/>
        <w:right w:val="none" w:sz="0" w:space="0" w:color="auto"/>
      </w:divBdr>
    </w:div>
    <w:div w:id="225996489">
      <w:bodyDiv w:val="1"/>
      <w:marLeft w:val="0"/>
      <w:marRight w:val="0"/>
      <w:marTop w:val="0"/>
      <w:marBottom w:val="0"/>
      <w:divBdr>
        <w:top w:val="none" w:sz="0" w:space="0" w:color="auto"/>
        <w:left w:val="none" w:sz="0" w:space="0" w:color="auto"/>
        <w:bottom w:val="none" w:sz="0" w:space="0" w:color="auto"/>
        <w:right w:val="none" w:sz="0" w:space="0" w:color="auto"/>
      </w:divBdr>
    </w:div>
    <w:div w:id="432627478">
      <w:bodyDiv w:val="1"/>
      <w:marLeft w:val="0"/>
      <w:marRight w:val="0"/>
      <w:marTop w:val="0"/>
      <w:marBottom w:val="0"/>
      <w:divBdr>
        <w:top w:val="none" w:sz="0" w:space="0" w:color="auto"/>
        <w:left w:val="none" w:sz="0" w:space="0" w:color="auto"/>
        <w:bottom w:val="none" w:sz="0" w:space="0" w:color="auto"/>
        <w:right w:val="none" w:sz="0" w:space="0" w:color="auto"/>
      </w:divBdr>
    </w:div>
    <w:div w:id="116373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tif"/><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45740acd-b1ed-49bd-99ea-3959fe2889a5" xsi:nil="true"/>
    <lcf76f155ced4ddcb4097134ff3c332f xmlns="216a3def-e00a-4355-81c0-72dc72a69d0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4" ma:contentTypeDescription="Create a new document." ma:contentTypeScope="" ma:versionID="ba1c468cad05e48f3c0a1c6bc64a04f7">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fc2bc15a7c7498761e6981fe0392ede7"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375ea7b-1eef-4e91-915e-32e4cb5a9c34"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642a645-9440-437c-ba77-7784a79ee2ba}" ma:internalName="TaxCatchAll" ma:showField="CatchAllData" ma:web="45740acd-b1ed-49bd-99ea-3959fe2889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9712B6-AE76-422B-AE09-BD36868A5000}">
  <ds:schemaRefs>
    <ds:schemaRef ds:uri="http://schemas.openxmlformats.org/officeDocument/2006/bibliography"/>
  </ds:schemaRefs>
</ds:datastoreItem>
</file>

<file path=customXml/itemProps2.xml><?xml version="1.0" encoding="utf-8"?>
<ds:datastoreItem xmlns:ds="http://schemas.openxmlformats.org/officeDocument/2006/customXml" ds:itemID="{D9454C8A-36CF-4DCF-9382-3711FC203110}">
  <ds:schemaRefs>
    <ds:schemaRef ds:uri="http://schemas.microsoft.com/office/2006/metadata/properties"/>
    <ds:schemaRef ds:uri="http://schemas.microsoft.com/office/infopath/2007/PartnerControls"/>
    <ds:schemaRef ds:uri="45740acd-b1ed-49bd-99ea-3959fe2889a5"/>
    <ds:schemaRef ds:uri="216a3def-e00a-4355-81c0-72dc72a69d0f"/>
  </ds:schemaRefs>
</ds:datastoreItem>
</file>

<file path=customXml/itemProps3.xml><?xml version="1.0" encoding="utf-8"?>
<ds:datastoreItem xmlns:ds="http://schemas.openxmlformats.org/officeDocument/2006/customXml" ds:itemID="{30D639F1-E670-4E9D-A3A3-B7AD1135C0D7}">
  <ds:schemaRefs>
    <ds:schemaRef ds:uri="http://schemas.microsoft.com/sharepoint/v3/contenttype/forms"/>
  </ds:schemaRefs>
</ds:datastoreItem>
</file>

<file path=customXml/itemProps4.xml><?xml version="1.0" encoding="utf-8"?>
<ds:datastoreItem xmlns:ds="http://schemas.openxmlformats.org/officeDocument/2006/customXml" ds:itemID="{E481FB66-BFFE-474F-99C6-7249B9433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.~WRD0000</Template>
  <TotalTime>1</TotalTime>
  <Pages>3</Pages>
  <Words>1217</Words>
  <Characters>6941</Characters>
  <Application>Microsoft Office Word</Application>
  <DocSecurity>0</DocSecurity>
  <Lines>57</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Details of applicant</vt:lpstr>
      <vt:lpstr>Details of applicant</vt:lpstr>
    </vt:vector>
  </TitlesOfParts>
  <Company>Charité</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Details of applicant</dc:title>
  <dc:subject/>
  <dc:creator>anja.schaefer@charite.de;claudia.schaar@charite.de</dc:creator>
  <cp:keywords/>
  <dc:description/>
  <cp:lastModifiedBy>Alexander Mordhorst</cp:lastModifiedBy>
  <cp:revision>2</cp:revision>
  <cp:lastPrinted>2019-08-21T15:59:00Z</cp:lastPrinted>
  <dcterms:created xsi:type="dcterms:W3CDTF">2024-08-26T14:11:00Z</dcterms:created>
  <dcterms:modified xsi:type="dcterms:W3CDTF">2024-08-26T14:11:00Z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0x0101009A0DED7CA2624141AE322679BAD3AD72</vt:lpwstr>
  </property>
  <property fmtid="{D5CDD505-2E9C-101B-9397-08002B2CF9AE}" pid="3" name="MediaServiceImageTags">
    <vt:lpwstr/>
  </property>
</Properties>
</file>